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2552" w14:textId="77777777" w:rsidR="00CF3031" w:rsidRPr="00F53C75" w:rsidRDefault="00CF3031" w:rsidP="00CF3031">
      <w:pPr>
        <w:spacing w:line="278" w:lineRule="auto"/>
      </w:pPr>
      <w:r w:rsidRPr="00F53C75">
        <w:rPr>
          <w:b/>
          <w:bCs/>
        </w:rPr>
        <w:t>Date:</w:t>
      </w:r>
      <w:r w:rsidRPr="00F53C75">
        <w:t xml:space="preserve"> </w:t>
      </w:r>
      <w:r>
        <w:t>02/01/2026</w:t>
      </w:r>
    </w:p>
    <w:p w14:paraId="13BBB733" w14:textId="69D6F158" w:rsidR="00CF3031" w:rsidRDefault="00CF3031" w:rsidP="00CF3031">
      <w:r w:rsidRPr="00F53C75">
        <w:rPr>
          <w:b/>
          <w:bCs/>
        </w:rPr>
        <w:t>The</w:t>
      </w:r>
      <w:r>
        <w:rPr>
          <w:b/>
          <w:bCs/>
        </w:rPr>
        <w:t xml:space="preserve"> Branch</w:t>
      </w:r>
      <w:r w:rsidRPr="00F53C75">
        <w:rPr>
          <w:b/>
          <w:bCs/>
        </w:rPr>
        <w:t xml:space="preserve"> Manager</w:t>
      </w:r>
      <w:r w:rsidRPr="00F53C75">
        <w:br/>
        <w:t>First National Bank Botswana (FNBB)</w:t>
      </w:r>
      <w:r w:rsidRPr="00F53C75">
        <w:br/>
      </w:r>
      <w:r>
        <w:t xml:space="preserve">Mochudi </w:t>
      </w:r>
    </w:p>
    <w:p w14:paraId="4F6FF86C" w14:textId="77777777" w:rsidR="00CF3031" w:rsidRPr="00F53C75" w:rsidRDefault="00CF3031" w:rsidP="00CF3031"/>
    <w:p w14:paraId="236FCD29" w14:textId="77777777" w:rsidR="00CF3031" w:rsidRPr="00F53C75" w:rsidRDefault="00CF3031" w:rsidP="00CF3031">
      <w:pPr>
        <w:spacing w:line="278" w:lineRule="auto"/>
        <w:rPr>
          <w:u w:val="single"/>
        </w:rPr>
      </w:pPr>
      <w:r w:rsidRPr="00F53C75">
        <w:rPr>
          <w:b/>
          <w:bCs/>
          <w:u w:val="single"/>
        </w:rPr>
        <w:t>RE: INSTRUCTION TO TRANSFER FUNDS</w:t>
      </w:r>
    </w:p>
    <w:p w14:paraId="131E6920" w14:textId="77777777" w:rsidR="00CF3031" w:rsidRPr="00F53C75" w:rsidRDefault="00CF3031" w:rsidP="00CF3031">
      <w:pPr>
        <w:spacing w:line="278" w:lineRule="auto"/>
      </w:pPr>
      <w:r w:rsidRPr="00F53C75">
        <w:t xml:space="preserve">We, the undersigned, acting on behalf of </w:t>
      </w:r>
      <w:proofErr w:type="spellStart"/>
      <w:r w:rsidRPr="00F53C75">
        <w:rPr>
          <w:b/>
          <w:bCs/>
        </w:rPr>
        <w:t>Mmogo</w:t>
      </w:r>
      <w:proofErr w:type="spellEnd"/>
      <w:r w:rsidRPr="00F53C75">
        <w:rPr>
          <w:b/>
          <w:bCs/>
        </w:rPr>
        <w:t xml:space="preserve"> Conceptual (PTY) LTD</w:t>
      </w:r>
      <w:r w:rsidRPr="00F53C75">
        <w:t>, hereby formally instruct First National Bank Botswana to transfer funds as detailed below:</w:t>
      </w:r>
    </w:p>
    <w:p w14:paraId="10B3B231" w14:textId="77777777" w:rsidR="00CF3031" w:rsidRPr="00F53C75" w:rsidRDefault="00CF3031" w:rsidP="00CF3031">
      <w:pPr>
        <w:numPr>
          <w:ilvl w:val="0"/>
          <w:numId w:val="5"/>
        </w:numPr>
        <w:spacing w:line="278" w:lineRule="auto"/>
      </w:pPr>
      <w:r w:rsidRPr="00F53C75">
        <w:rPr>
          <w:b/>
          <w:bCs/>
        </w:rPr>
        <w:t>Amount:</w:t>
      </w:r>
      <w:r w:rsidRPr="00F53C75">
        <w:t xml:space="preserve"> P510,000.00 (Five Hundred and Ten Thousand Pula Only)</w:t>
      </w:r>
    </w:p>
    <w:p w14:paraId="58C7B2CD" w14:textId="77777777" w:rsidR="00CF3031" w:rsidRPr="00F53C75" w:rsidRDefault="00CF3031" w:rsidP="00CF3031">
      <w:pPr>
        <w:numPr>
          <w:ilvl w:val="0"/>
          <w:numId w:val="5"/>
        </w:numPr>
        <w:spacing w:line="278" w:lineRule="auto"/>
      </w:pPr>
      <w:r w:rsidRPr="00F53C75">
        <w:rPr>
          <w:b/>
          <w:bCs/>
        </w:rPr>
        <w:t>From Account:</w:t>
      </w:r>
    </w:p>
    <w:p w14:paraId="00235ABD" w14:textId="77777777" w:rsidR="00CF3031" w:rsidRPr="00F53C75" w:rsidRDefault="00CF3031" w:rsidP="00CF3031">
      <w:pPr>
        <w:numPr>
          <w:ilvl w:val="1"/>
          <w:numId w:val="5"/>
        </w:numPr>
        <w:spacing w:line="278" w:lineRule="auto"/>
      </w:pPr>
      <w:r w:rsidRPr="00F53C75">
        <w:t xml:space="preserve">Account Name: </w:t>
      </w:r>
      <w:proofErr w:type="spellStart"/>
      <w:r w:rsidRPr="00F53C75">
        <w:t>Mmogo</w:t>
      </w:r>
      <w:proofErr w:type="spellEnd"/>
      <w:r w:rsidRPr="00F53C75">
        <w:t xml:space="preserve"> Conceptual (PTY) LTD</w:t>
      </w:r>
    </w:p>
    <w:p w14:paraId="675CA63A" w14:textId="77777777" w:rsidR="00CF3031" w:rsidRPr="00F53C75" w:rsidRDefault="00CF3031" w:rsidP="00CF3031">
      <w:pPr>
        <w:numPr>
          <w:ilvl w:val="1"/>
          <w:numId w:val="5"/>
        </w:numPr>
        <w:spacing w:line="278" w:lineRule="auto"/>
      </w:pPr>
      <w:r w:rsidRPr="00F53C75">
        <w:t>Account Type: Flexi Fixed Account</w:t>
      </w:r>
    </w:p>
    <w:p w14:paraId="6861E74B" w14:textId="77777777" w:rsidR="00CF3031" w:rsidRPr="00F53C75" w:rsidRDefault="00CF3031" w:rsidP="00CF3031">
      <w:pPr>
        <w:numPr>
          <w:ilvl w:val="1"/>
          <w:numId w:val="5"/>
        </w:numPr>
        <w:spacing w:line="278" w:lineRule="auto"/>
      </w:pPr>
      <w:r w:rsidRPr="00F53C75">
        <w:t xml:space="preserve">Account Number: </w:t>
      </w:r>
      <w:r w:rsidRPr="00F53C75">
        <w:rPr>
          <w:b/>
          <w:bCs/>
        </w:rPr>
        <w:t>76206376602</w:t>
      </w:r>
    </w:p>
    <w:p w14:paraId="0EF329E0" w14:textId="77777777" w:rsidR="00CF3031" w:rsidRPr="00F53C75" w:rsidRDefault="00CF3031" w:rsidP="00CF3031">
      <w:pPr>
        <w:numPr>
          <w:ilvl w:val="0"/>
          <w:numId w:val="5"/>
        </w:numPr>
        <w:spacing w:line="278" w:lineRule="auto"/>
      </w:pPr>
      <w:r w:rsidRPr="00F53C75">
        <w:rPr>
          <w:b/>
          <w:bCs/>
        </w:rPr>
        <w:t>To Account:</w:t>
      </w:r>
    </w:p>
    <w:p w14:paraId="219A32FF" w14:textId="77777777" w:rsidR="00CF3031" w:rsidRPr="00F53C75" w:rsidRDefault="00CF3031" w:rsidP="00CF3031">
      <w:pPr>
        <w:numPr>
          <w:ilvl w:val="1"/>
          <w:numId w:val="5"/>
        </w:numPr>
        <w:spacing w:line="278" w:lineRule="auto"/>
      </w:pPr>
      <w:r w:rsidRPr="00F53C75">
        <w:t xml:space="preserve">Account Name: </w:t>
      </w:r>
      <w:proofErr w:type="spellStart"/>
      <w:r w:rsidRPr="00F53C75">
        <w:t>Mmogo</w:t>
      </w:r>
      <w:proofErr w:type="spellEnd"/>
      <w:r w:rsidRPr="00F53C75">
        <w:t xml:space="preserve"> Conceptual (PTY) LTD</w:t>
      </w:r>
    </w:p>
    <w:p w14:paraId="33A31217" w14:textId="77777777" w:rsidR="00CF3031" w:rsidRPr="00F53C75" w:rsidRDefault="00CF3031" w:rsidP="00CF3031">
      <w:pPr>
        <w:numPr>
          <w:ilvl w:val="1"/>
          <w:numId w:val="5"/>
        </w:numPr>
        <w:spacing w:line="278" w:lineRule="auto"/>
      </w:pPr>
      <w:r w:rsidRPr="00F53C75">
        <w:t>Account Type: Business Current Account</w:t>
      </w:r>
    </w:p>
    <w:p w14:paraId="11F9D1B4" w14:textId="77777777" w:rsidR="00CF3031" w:rsidRPr="00F53C75" w:rsidRDefault="00CF3031" w:rsidP="00CF3031">
      <w:pPr>
        <w:numPr>
          <w:ilvl w:val="1"/>
          <w:numId w:val="5"/>
        </w:numPr>
        <w:spacing w:line="278" w:lineRule="auto"/>
      </w:pPr>
      <w:r w:rsidRPr="00F53C75">
        <w:t xml:space="preserve">Account Number: </w:t>
      </w:r>
      <w:r w:rsidRPr="00F53C75">
        <w:rPr>
          <w:b/>
          <w:bCs/>
        </w:rPr>
        <w:t>63108718438</w:t>
      </w:r>
    </w:p>
    <w:p w14:paraId="37EE9599" w14:textId="77777777" w:rsidR="00CF3031" w:rsidRPr="00F53C75" w:rsidRDefault="00CF3031" w:rsidP="00CF3031">
      <w:pPr>
        <w:spacing w:line="278" w:lineRule="auto"/>
      </w:pPr>
      <w:r w:rsidRPr="00F53C75">
        <w:t xml:space="preserve">This instruction has been duly authorized and approved in accordance with the company’s mandate. The transfer is to be </w:t>
      </w:r>
      <w:proofErr w:type="gramStart"/>
      <w:r w:rsidRPr="00F53C75">
        <w:t>effected</w:t>
      </w:r>
      <w:proofErr w:type="gramEnd"/>
      <w:r w:rsidRPr="00F53C75">
        <w:t xml:space="preserve"> upon receipt of this letter.</w:t>
      </w:r>
    </w:p>
    <w:p w14:paraId="56EDD2B1" w14:textId="77777777" w:rsidR="00CF3031" w:rsidRPr="00F53C75" w:rsidRDefault="00CF3031" w:rsidP="00CF3031">
      <w:pPr>
        <w:spacing w:line="278" w:lineRule="auto"/>
      </w:pPr>
      <w:r w:rsidRPr="00F53C75">
        <w:t>Should you require any further information or documentation, please do not hesitate to contact us.</w:t>
      </w:r>
    </w:p>
    <w:p w14:paraId="7CB8AE68" w14:textId="77777777" w:rsidR="00CF3031" w:rsidRPr="00F53C75" w:rsidRDefault="00CF3031" w:rsidP="00CF3031">
      <w:pPr>
        <w:spacing w:line="278" w:lineRule="auto"/>
      </w:pPr>
      <w:r w:rsidRPr="00F53C75">
        <w:t>Yours faithfully,</w:t>
      </w:r>
    </w:p>
    <w:p w14:paraId="5407D161" w14:textId="77777777" w:rsidR="00CF3031" w:rsidRPr="00F53C75" w:rsidRDefault="00CF3031" w:rsidP="00CF3031">
      <w:pPr>
        <w:spacing w:line="278" w:lineRule="auto"/>
      </w:pPr>
      <w:r w:rsidRPr="00F53C75">
        <w:rPr>
          <w:b/>
          <w:bCs/>
        </w:rPr>
        <w:t>Authorized Signatories</w:t>
      </w:r>
    </w:p>
    <w:p w14:paraId="4AF84AFB" w14:textId="77777777" w:rsidR="00CF3031" w:rsidRPr="00F53C75" w:rsidRDefault="00CF3031" w:rsidP="00CF3031">
      <w:pPr>
        <w:numPr>
          <w:ilvl w:val="0"/>
          <w:numId w:val="6"/>
        </w:numPr>
        <w:spacing w:line="278" w:lineRule="auto"/>
      </w:pPr>
      <w:r w:rsidRPr="00F53C75">
        <w:rPr>
          <w:b/>
          <w:bCs/>
        </w:rPr>
        <w:t>Name:</w:t>
      </w:r>
      <w:r w:rsidRPr="00F53C75">
        <w:t xml:space="preserve"> Tlamelo Titus Diphale</w:t>
      </w:r>
      <w:r w:rsidRPr="00F53C75">
        <w:br/>
      </w:r>
      <w:r w:rsidRPr="00F53C75">
        <w:rPr>
          <w:b/>
          <w:bCs/>
        </w:rPr>
        <w:t>Signature:</w:t>
      </w:r>
      <w:r w:rsidRPr="00F53C75">
        <w:t xml:space="preserve"> __________________________</w:t>
      </w:r>
      <w:r w:rsidRPr="00F53C75">
        <w:br/>
      </w:r>
      <w:r w:rsidRPr="00F53C75">
        <w:rPr>
          <w:b/>
          <w:bCs/>
        </w:rPr>
        <w:t>Date:</w:t>
      </w:r>
      <w:r w:rsidRPr="00F53C75">
        <w:t xml:space="preserve"> __________________________</w:t>
      </w:r>
    </w:p>
    <w:p w14:paraId="0255F05F" w14:textId="413422D1" w:rsidR="0068643F" w:rsidRPr="009838E0" w:rsidRDefault="00CF3031" w:rsidP="009838E0">
      <w:pPr>
        <w:numPr>
          <w:ilvl w:val="0"/>
          <w:numId w:val="6"/>
        </w:numPr>
        <w:spacing w:line="278" w:lineRule="auto"/>
      </w:pPr>
      <w:r w:rsidRPr="00F53C75">
        <w:rPr>
          <w:b/>
          <w:bCs/>
        </w:rPr>
        <w:t>Name:</w:t>
      </w:r>
      <w:r w:rsidRPr="00F53C75">
        <w:t xml:space="preserve"> Sharon Diphale</w:t>
      </w:r>
      <w:r w:rsidRPr="00F53C75">
        <w:br/>
      </w:r>
      <w:r w:rsidRPr="00F53C75">
        <w:rPr>
          <w:b/>
          <w:bCs/>
        </w:rPr>
        <w:t>Signature:</w:t>
      </w:r>
      <w:r w:rsidRPr="00F53C75">
        <w:t xml:space="preserve"> __________________________</w:t>
      </w:r>
      <w:r w:rsidRPr="00F53C75">
        <w:br/>
      </w:r>
      <w:r w:rsidRPr="00F53C75">
        <w:rPr>
          <w:b/>
          <w:bCs/>
        </w:rPr>
        <w:t>Date:</w:t>
      </w:r>
      <w:r w:rsidRPr="00F53C75">
        <w:t xml:space="preserve"> __________________________</w:t>
      </w:r>
    </w:p>
    <w:sectPr w:rsidR="0068643F" w:rsidRPr="009838E0" w:rsidSect="00B84CA2">
      <w:headerReference w:type="default" r:id="rId7"/>
      <w:footerReference w:type="default" r:id="rId8"/>
      <w:pgSz w:w="11906" w:h="16838"/>
      <w:pgMar w:top="3261" w:right="1440" w:bottom="1440" w:left="1440" w:header="0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D326" w14:textId="77777777" w:rsidR="00834312" w:rsidRDefault="00834312" w:rsidP="001C22FE">
      <w:pPr>
        <w:spacing w:after="0" w:line="240" w:lineRule="auto"/>
      </w:pPr>
      <w:r>
        <w:separator/>
      </w:r>
    </w:p>
  </w:endnote>
  <w:endnote w:type="continuationSeparator" w:id="0">
    <w:p w14:paraId="10BFB9B3" w14:textId="77777777" w:rsidR="00834312" w:rsidRDefault="00834312" w:rsidP="001C2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yriad Pro Light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4D396" w14:textId="0A379A80" w:rsidR="00154697" w:rsidRDefault="006210B0">
    <w:pPr>
      <w:pStyle w:val="Footer"/>
    </w:pPr>
    <w:r w:rsidRPr="006210B0">
      <w:rPr>
        <w:rFonts w:ascii="Times New Roman"/>
        <w:noProof/>
        <w:sz w:val="16"/>
      </w:rPr>
      <w:drawing>
        <wp:anchor distT="0" distB="0" distL="114300" distR="114300" simplePos="0" relativeHeight="251687936" behindDoc="1" locked="0" layoutInCell="1" allowOverlap="1" wp14:anchorId="05F0EF01" wp14:editId="381F9447">
          <wp:simplePos x="0" y="0"/>
          <wp:positionH relativeFrom="column">
            <wp:posOffset>2679240</wp:posOffset>
          </wp:positionH>
          <wp:positionV relativeFrom="paragraph">
            <wp:posOffset>-2417730</wp:posOffset>
          </wp:positionV>
          <wp:extent cx="3562350" cy="3209925"/>
          <wp:effectExtent l="0" t="0" r="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2350" cy="3209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E79CB" w14:textId="77777777" w:rsidR="00834312" w:rsidRDefault="00834312" w:rsidP="001C22FE">
      <w:pPr>
        <w:spacing w:after="0" w:line="240" w:lineRule="auto"/>
      </w:pPr>
      <w:r>
        <w:separator/>
      </w:r>
    </w:p>
  </w:footnote>
  <w:footnote w:type="continuationSeparator" w:id="0">
    <w:p w14:paraId="3FA93AFD" w14:textId="77777777" w:rsidR="00834312" w:rsidRDefault="00834312" w:rsidP="001C2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FE4E" w14:textId="353B7E6C" w:rsidR="00C259DE" w:rsidRDefault="00154697" w:rsidP="00C259DE">
    <w:pPr>
      <w:spacing w:before="2"/>
      <w:rPr>
        <w:rFonts w:ascii="Times New Roman"/>
        <w:sz w:val="16"/>
      </w:rPr>
    </w:pPr>
    <w:r>
      <w:rPr>
        <w:noProof/>
        <w:sz w:val="19"/>
      </w:rPr>
      <w:drawing>
        <wp:anchor distT="0" distB="0" distL="114300" distR="114300" simplePos="0" relativeHeight="251676672" behindDoc="1" locked="0" layoutInCell="1" allowOverlap="1" wp14:anchorId="3DB2C7A4" wp14:editId="51BC5D59">
          <wp:simplePos x="0" y="0"/>
          <wp:positionH relativeFrom="column">
            <wp:posOffset>-321244</wp:posOffset>
          </wp:positionH>
          <wp:positionV relativeFrom="paragraph">
            <wp:posOffset>305413</wp:posOffset>
          </wp:positionV>
          <wp:extent cx="2905125" cy="1123950"/>
          <wp:effectExtent l="0" t="0" r="0" b="0"/>
          <wp:wrapNone/>
          <wp:docPr id="5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512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210B0" w:rsidRPr="006210B0">
      <w:rPr>
        <w:noProof/>
      </w:rPr>
      <w:t xml:space="preserve"> </w:t>
    </w:r>
  </w:p>
  <w:p w14:paraId="7846BABE" w14:textId="7DED55DD" w:rsidR="00C259DE" w:rsidRDefault="00C259DE" w:rsidP="00C259DE">
    <w:pPr>
      <w:spacing w:before="107" w:line="230" w:lineRule="auto"/>
      <w:ind w:right="33"/>
      <w:rPr>
        <w:sz w:val="19"/>
      </w:rPr>
    </w:pPr>
  </w:p>
  <w:p w14:paraId="4C770502" w14:textId="2C3A3E15" w:rsidR="00C259DE" w:rsidRDefault="00CF3031" w:rsidP="00C259DE">
    <w:pPr>
      <w:spacing w:line="228" w:lineRule="exact"/>
      <w:rPr>
        <w:sz w:val="19"/>
      </w:rPr>
    </w:pPr>
    <w:r w:rsidRPr="00C259DE">
      <w:rPr>
        <w:noProof/>
        <w:sz w:val="20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38E622F3" wp14:editId="00277726">
              <wp:simplePos x="0" y="0"/>
              <wp:positionH relativeFrom="column">
                <wp:posOffset>3390900</wp:posOffset>
              </wp:positionH>
              <wp:positionV relativeFrom="paragraph">
                <wp:posOffset>23495</wp:posOffset>
              </wp:positionV>
              <wp:extent cx="2643505" cy="9334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3505" cy="933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FCD676" w14:textId="6DF7C48E" w:rsidR="00C259DE" w:rsidRDefault="00C259DE" w:rsidP="00C259DE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C259DE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Address: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Plot 1243, </w:t>
                          </w:r>
                          <w:proofErr w:type="spellStart"/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Machailo</w:t>
                          </w:r>
                          <w:proofErr w:type="spellEnd"/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Ward, Bokaa, Botswana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4772E51E" w14:textId="61FFABBE" w:rsidR="00C259DE" w:rsidRDefault="00C259DE" w:rsidP="00C259DE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C259DE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Postal: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P O Box 403642, Gaborone, Botswana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76CB5C1" w14:textId="39B32F45" w:rsidR="00C259DE" w:rsidRPr="00C259DE" w:rsidRDefault="00C259DE" w:rsidP="00C259DE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C259DE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Phone: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+267 74472285, 75472078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726DACC8" w14:textId="5E5E5D23" w:rsidR="00C259DE" w:rsidRPr="00C259DE" w:rsidRDefault="00C259DE" w:rsidP="00C259DE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C259DE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Email: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tlamelo.diphale@gmail.com</w:t>
                          </w:r>
                        </w:p>
                        <w:p w14:paraId="1B27A3D3" w14:textId="27924656" w:rsidR="006210B0" w:rsidRPr="00C259DE" w:rsidRDefault="006210B0" w:rsidP="006210B0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6210B0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Website: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github.com/</w:t>
                          </w:r>
                          <w:proofErr w:type="spellStart"/>
                          <w:r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Mmogo</w:t>
                          </w:r>
                          <w:proofErr w:type="spellEnd"/>
                        </w:p>
                        <w:p w14:paraId="0F82A523" w14:textId="77777777" w:rsidR="00C259DE" w:rsidRDefault="00C259D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622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67pt;margin-top:1.85pt;width:208.15pt;height:73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" filled="f" stroked="f">
              <v:textbox>
                <w:txbxContent>
                  <w:p w14:paraId="30FCD676" w14:textId="6DF7C48E" w:rsidR="00C259DE" w:rsidRDefault="00C259DE" w:rsidP="00C259DE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C259DE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Address: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Plot 1243, </w:t>
                    </w:r>
                    <w:proofErr w:type="spellStart"/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Machailo</w:t>
                    </w:r>
                    <w:proofErr w:type="spellEnd"/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Ward, Bokaa, Botswana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</w:p>
                  <w:p w14:paraId="4772E51E" w14:textId="61FFABBE" w:rsidR="00C259DE" w:rsidRDefault="00C259DE" w:rsidP="00C259DE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C259DE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Postal: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P O Box 403642, Gaborone, Botswana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</w:p>
                  <w:p w14:paraId="276CB5C1" w14:textId="39B32F45" w:rsidR="00C259DE" w:rsidRPr="00C259DE" w:rsidRDefault="00C259DE" w:rsidP="00C259DE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C259DE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Phone: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+267 74472285, 75472078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</w:p>
                  <w:p w14:paraId="726DACC8" w14:textId="5E5E5D23" w:rsidR="00C259DE" w:rsidRPr="00C259DE" w:rsidRDefault="00C259DE" w:rsidP="00C259DE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C259DE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Email: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tlamelo.diphale@gmail.com</w:t>
                    </w:r>
                  </w:p>
                  <w:p w14:paraId="1B27A3D3" w14:textId="27924656" w:rsidR="006210B0" w:rsidRPr="00C259DE" w:rsidRDefault="006210B0" w:rsidP="006210B0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6210B0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Website: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github.com/</w:t>
                    </w:r>
                    <w:proofErr w:type="spellStart"/>
                    <w:r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Mmogo</w:t>
                    </w:r>
                    <w:proofErr w:type="spellEnd"/>
                  </w:p>
                  <w:p w14:paraId="0F82A523" w14:textId="77777777" w:rsidR="00C259DE" w:rsidRDefault="00C259DE"/>
                </w:txbxContent>
              </v:textbox>
              <w10:wrap type="square"/>
            </v:shape>
          </w:pict>
        </mc:Fallback>
      </mc:AlternateContent>
    </w:r>
    <w:r w:rsidR="00FF335D">
      <w:rPr>
        <w:noProof/>
        <w:sz w:val="20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156D5F94" wp14:editId="5BDB1EE4">
              <wp:simplePos x="0" y="0"/>
              <wp:positionH relativeFrom="column">
                <wp:posOffset>3225373</wp:posOffset>
              </wp:positionH>
              <wp:positionV relativeFrom="paragraph">
                <wp:posOffset>112395</wp:posOffset>
              </wp:positionV>
              <wp:extent cx="98425" cy="685664"/>
              <wp:effectExtent l="0" t="0" r="0" b="635"/>
              <wp:wrapNone/>
              <wp:docPr id="44" name="Group 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425" cy="685664"/>
                        <a:chOff x="0" y="0"/>
                        <a:chExt cx="98425" cy="685664"/>
                      </a:xfrm>
                    </wpg:grpSpPr>
                    <wpg:grpSp>
                      <wpg:cNvPr id="35" name="Graphic 32"/>
                      <wpg:cNvGrpSpPr/>
                      <wpg:grpSpPr>
                        <a:xfrm>
                          <a:off x="12273" y="165697"/>
                          <a:ext cx="75565" cy="53975"/>
                          <a:chOff x="13428" y="243809"/>
                          <a:chExt cx="75778" cy="54362"/>
                        </a:xfrm>
                        <a:solidFill>
                          <a:srgbClr val="2CAAE2"/>
                        </a:solidFill>
                      </wpg:grpSpPr>
                      <wps:wsp>
                        <wps:cNvPr id="36" name="Freeform: Shape 36"/>
                        <wps:cNvSpPr/>
                        <wps:spPr>
                          <a:xfrm>
                            <a:off x="13428" y="270167"/>
                            <a:ext cx="72483" cy="28005"/>
                          </a:xfrm>
                          <a:custGeom>
                            <a:avLst/>
                            <a:gdLst>
                              <a:gd name="connsiteX0" fmla="*/ 72484 w 72483"/>
                              <a:gd name="connsiteY0" fmla="*/ 26358 h 28005"/>
                              <a:gd name="connsiteX1" fmla="*/ 46126 w 72483"/>
                              <a:gd name="connsiteY1" fmla="*/ 0 h 28005"/>
                              <a:gd name="connsiteX2" fmla="*/ 36242 w 72483"/>
                              <a:gd name="connsiteY2" fmla="*/ 6589 h 28005"/>
                              <a:gd name="connsiteX3" fmla="*/ 26358 w 72483"/>
                              <a:gd name="connsiteY3" fmla="*/ 0 h 28005"/>
                              <a:gd name="connsiteX4" fmla="*/ 0 w 72483"/>
                              <a:gd name="connsiteY4" fmla="*/ 26358 h 28005"/>
                              <a:gd name="connsiteX5" fmla="*/ 4942 w 72483"/>
                              <a:gd name="connsiteY5" fmla="*/ 28005 h 28005"/>
                              <a:gd name="connsiteX6" fmla="*/ 67542 w 72483"/>
                              <a:gd name="connsiteY6" fmla="*/ 28005 h 28005"/>
                              <a:gd name="connsiteX7" fmla="*/ 72484 w 72483"/>
                              <a:gd name="connsiteY7" fmla="*/ 26358 h 28005"/>
                              <a:gd name="connsiteX8" fmla="*/ 72484 w 72483"/>
                              <a:gd name="connsiteY8" fmla="*/ 26358 h 280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72483" h="28005">
                                <a:moveTo>
                                  <a:pt x="72484" y="26358"/>
                                </a:moveTo>
                                <a:lnTo>
                                  <a:pt x="46126" y="0"/>
                                </a:lnTo>
                                <a:lnTo>
                                  <a:pt x="36242" y="6589"/>
                                </a:lnTo>
                                <a:lnTo>
                                  <a:pt x="26358" y="0"/>
                                </a:lnTo>
                                <a:lnTo>
                                  <a:pt x="0" y="26358"/>
                                </a:lnTo>
                                <a:cubicBezTo>
                                  <a:pt x="1647" y="28005"/>
                                  <a:pt x="3295" y="28005"/>
                                  <a:pt x="4942" y="28005"/>
                                </a:cubicBezTo>
                                <a:lnTo>
                                  <a:pt x="67542" y="28005"/>
                                </a:lnTo>
                                <a:cubicBezTo>
                                  <a:pt x="70836" y="28005"/>
                                  <a:pt x="72484" y="26358"/>
                                  <a:pt x="72484" y="26358"/>
                                </a:cubicBezTo>
                                <a:lnTo>
                                  <a:pt x="72484" y="26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AE2"/>
                          </a:solidFill>
                          <a:ln w="1629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reeform: Shape 37"/>
                        <wps:cNvSpPr/>
                        <wps:spPr>
                          <a:xfrm>
                            <a:off x="64496" y="247104"/>
                            <a:ext cx="24710" cy="44478"/>
                          </a:xfrm>
                          <a:custGeom>
                            <a:avLst/>
                            <a:gdLst>
                              <a:gd name="connsiteX0" fmla="*/ 24710 w 24710"/>
                              <a:gd name="connsiteY0" fmla="*/ 44479 h 44478"/>
                              <a:gd name="connsiteX1" fmla="*/ 24710 w 24710"/>
                              <a:gd name="connsiteY1" fmla="*/ 1647 h 44478"/>
                              <a:gd name="connsiteX2" fmla="*/ 24710 w 24710"/>
                              <a:gd name="connsiteY2" fmla="*/ 0 h 44478"/>
                              <a:gd name="connsiteX3" fmla="*/ 0 w 24710"/>
                              <a:gd name="connsiteY3" fmla="*/ 19768 h 44478"/>
                              <a:gd name="connsiteX4" fmla="*/ 24710 w 24710"/>
                              <a:gd name="connsiteY4" fmla="*/ 44479 h 444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4710" h="44478">
                                <a:moveTo>
                                  <a:pt x="24710" y="44479"/>
                                </a:moveTo>
                                <a:lnTo>
                                  <a:pt x="24710" y="1647"/>
                                </a:lnTo>
                                <a:cubicBezTo>
                                  <a:pt x="24710" y="1647"/>
                                  <a:pt x="24710" y="1647"/>
                                  <a:pt x="24710" y="0"/>
                                </a:cubicBezTo>
                                <a:lnTo>
                                  <a:pt x="0" y="19768"/>
                                </a:lnTo>
                                <a:lnTo>
                                  <a:pt x="24710" y="4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AE2"/>
                          </a:solidFill>
                          <a:ln w="1629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: Shape 38"/>
                        <wps:cNvSpPr/>
                        <wps:spPr>
                          <a:xfrm>
                            <a:off x="16722" y="243809"/>
                            <a:ext cx="69189" cy="28005"/>
                          </a:xfrm>
                          <a:custGeom>
                            <a:avLst/>
                            <a:gdLst>
                              <a:gd name="connsiteX0" fmla="*/ 34595 w 69189"/>
                              <a:gd name="connsiteY0" fmla="*/ 28005 h 28005"/>
                              <a:gd name="connsiteX1" fmla="*/ 69189 w 69189"/>
                              <a:gd name="connsiteY1" fmla="*/ 1647 h 28005"/>
                              <a:gd name="connsiteX2" fmla="*/ 65894 w 69189"/>
                              <a:gd name="connsiteY2" fmla="*/ 0 h 28005"/>
                              <a:gd name="connsiteX3" fmla="*/ 3295 w 69189"/>
                              <a:gd name="connsiteY3" fmla="*/ 0 h 28005"/>
                              <a:gd name="connsiteX4" fmla="*/ 0 w 69189"/>
                              <a:gd name="connsiteY4" fmla="*/ 1647 h 28005"/>
                              <a:gd name="connsiteX5" fmla="*/ 34595 w 69189"/>
                              <a:gd name="connsiteY5" fmla="*/ 28005 h 280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9189" h="28005">
                                <a:moveTo>
                                  <a:pt x="34595" y="28005"/>
                                </a:moveTo>
                                <a:lnTo>
                                  <a:pt x="69189" y="1647"/>
                                </a:lnTo>
                                <a:cubicBezTo>
                                  <a:pt x="67542" y="1647"/>
                                  <a:pt x="67542" y="0"/>
                                  <a:pt x="65894" y="0"/>
                                </a:cubicBezTo>
                                <a:lnTo>
                                  <a:pt x="3295" y="0"/>
                                </a:lnTo>
                                <a:cubicBezTo>
                                  <a:pt x="1647" y="0"/>
                                  <a:pt x="1647" y="0"/>
                                  <a:pt x="0" y="1647"/>
                                </a:cubicBezTo>
                                <a:lnTo>
                                  <a:pt x="34595" y="28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AE2"/>
                          </a:solidFill>
                          <a:ln w="1629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reeform: Shape 39"/>
                        <wps:cNvSpPr/>
                        <wps:spPr>
                          <a:xfrm>
                            <a:off x="13428" y="248751"/>
                            <a:ext cx="24710" cy="44478"/>
                          </a:xfrm>
                          <a:custGeom>
                            <a:avLst/>
                            <a:gdLst>
                              <a:gd name="connsiteX0" fmla="*/ 24710 w 24710"/>
                              <a:gd name="connsiteY0" fmla="*/ 18121 h 44478"/>
                              <a:gd name="connsiteX1" fmla="*/ 0 w 24710"/>
                              <a:gd name="connsiteY1" fmla="*/ 0 h 44478"/>
                              <a:gd name="connsiteX2" fmla="*/ 0 w 24710"/>
                              <a:gd name="connsiteY2" fmla="*/ 1647 h 44478"/>
                              <a:gd name="connsiteX3" fmla="*/ 0 w 24710"/>
                              <a:gd name="connsiteY3" fmla="*/ 44479 h 44478"/>
                              <a:gd name="connsiteX4" fmla="*/ 24710 w 24710"/>
                              <a:gd name="connsiteY4" fmla="*/ 18121 h 444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4710" h="44478">
                                <a:moveTo>
                                  <a:pt x="24710" y="18121"/>
                                </a:move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1647"/>
                                </a:cubicBezTo>
                                <a:lnTo>
                                  <a:pt x="0" y="44479"/>
                                </a:lnTo>
                                <a:lnTo>
                                  <a:pt x="24710" y="1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AE2"/>
                          </a:solidFill>
                          <a:ln w="1629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41" name="Freeform: Shape 41"/>
                      <wps:cNvSpPr/>
                      <wps:spPr>
                        <a:xfrm>
                          <a:off x="18410" y="0"/>
                          <a:ext cx="65894" cy="80720"/>
                        </a:xfrm>
                        <a:custGeom>
                          <a:avLst/>
                          <a:gdLst>
                            <a:gd name="connsiteX0" fmla="*/ 32947 w 65894"/>
                            <a:gd name="connsiteY0" fmla="*/ 0 h 80720"/>
                            <a:gd name="connsiteX1" fmla="*/ 0 w 65894"/>
                            <a:gd name="connsiteY1" fmla="*/ 32947 h 80720"/>
                            <a:gd name="connsiteX2" fmla="*/ 32947 w 65894"/>
                            <a:gd name="connsiteY2" fmla="*/ 80721 h 80720"/>
                            <a:gd name="connsiteX3" fmla="*/ 65894 w 65894"/>
                            <a:gd name="connsiteY3" fmla="*/ 32947 h 80720"/>
                            <a:gd name="connsiteX4" fmla="*/ 32947 w 65894"/>
                            <a:gd name="connsiteY4" fmla="*/ 0 h 80720"/>
                            <a:gd name="connsiteX5" fmla="*/ 32947 w 65894"/>
                            <a:gd name="connsiteY5" fmla="*/ 44479 h 80720"/>
                            <a:gd name="connsiteX6" fmla="*/ 19768 w 65894"/>
                            <a:gd name="connsiteY6" fmla="*/ 31300 h 80720"/>
                            <a:gd name="connsiteX7" fmla="*/ 32947 w 65894"/>
                            <a:gd name="connsiteY7" fmla="*/ 18121 h 80720"/>
                            <a:gd name="connsiteX8" fmla="*/ 46126 w 65894"/>
                            <a:gd name="connsiteY8" fmla="*/ 31300 h 80720"/>
                            <a:gd name="connsiteX9" fmla="*/ 32947 w 65894"/>
                            <a:gd name="connsiteY9" fmla="*/ 44479 h 807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5894" h="80720">
                              <a:moveTo>
                                <a:pt x="32947" y="0"/>
                              </a:moveTo>
                              <a:cubicBezTo>
                                <a:pt x="14826" y="0"/>
                                <a:pt x="0" y="14826"/>
                                <a:pt x="0" y="32947"/>
                              </a:cubicBezTo>
                              <a:cubicBezTo>
                                <a:pt x="0" y="59305"/>
                                <a:pt x="32947" y="80721"/>
                                <a:pt x="32947" y="80721"/>
                              </a:cubicBezTo>
                              <a:cubicBezTo>
                                <a:pt x="32947" y="80721"/>
                                <a:pt x="65894" y="59305"/>
                                <a:pt x="65894" y="32947"/>
                              </a:cubicBezTo>
                              <a:cubicBezTo>
                                <a:pt x="65894" y="14826"/>
                                <a:pt x="51068" y="0"/>
                                <a:pt x="32947" y="0"/>
                              </a:cubicBezTo>
                              <a:close/>
                              <a:moveTo>
                                <a:pt x="32947" y="44479"/>
                              </a:moveTo>
                              <a:cubicBezTo>
                                <a:pt x="24710" y="44479"/>
                                <a:pt x="19768" y="37889"/>
                                <a:pt x="19768" y="31300"/>
                              </a:cubicBezTo>
                              <a:cubicBezTo>
                                <a:pt x="19768" y="23063"/>
                                <a:pt x="26358" y="18121"/>
                                <a:pt x="32947" y="18121"/>
                              </a:cubicBezTo>
                              <a:cubicBezTo>
                                <a:pt x="41184" y="18121"/>
                                <a:pt x="46126" y="24710"/>
                                <a:pt x="46126" y="31300"/>
                              </a:cubicBezTo>
                              <a:cubicBezTo>
                                <a:pt x="46126" y="37889"/>
                                <a:pt x="41184" y="44479"/>
                                <a:pt x="32947" y="444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AAE2"/>
                        </a:solidFill>
                        <a:ln w="1629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Freeform: Shape 40"/>
                      <wps:cNvSpPr/>
                      <wps:spPr>
                        <a:xfrm>
                          <a:off x="12273" y="444927"/>
                          <a:ext cx="76835" cy="80645"/>
                        </a:xfrm>
                        <a:custGeom>
                          <a:avLst/>
                          <a:gdLst>
                            <a:gd name="connsiteX0" fmla="*/ 57658 w 77425"/>
                            <a:gd name="connsiteY0" fmla="*/ 21416 h 80720"/>
                            <a:gd name="connsiteX1" fmla="*/ 44479 w 77425"/>
                            <a:gd name="connsiteY1" fmla="*/ 18121 h 80720"/>
                            <a:gd name="connsiteX2" fmla="*/ 18121 w 77425"/>
                            <a:gd name="connsiteY2" fmla="*/ 44479 h 80720"/>
                            <a:gd name="connsiteX3" fmla="*/ 31300 w 77425"/>
                            <a:gd name="connsiteY3" fmla="*/ 59305 h 80720"/>
                            <a:gd name="connsiteX4" fmla="*/ 46126 w 77425"/>
                            <a:gd name="connsiteY4" fmla="*/ 49421 h 80720"/>
                            <a:gd name="connsiteX5" fmla="*/ 46126 w 77425"/>
                            <a:gd name="connsiteY5" fmla="*/ 49421 h 80720"/>
                            <a:gd name="connsiteX6" fmla="*/ 56010 w 77425"/>
                            <a:gd name="connsiteY6" fmla="*/ 59305 h 80720"/>
                            <a:gd name="connsiteX7" fmla="*/ 77426 w 77425"/>
                            <a:gd name="connsiteY7" fmla="*/ 32947 h 80720"/>
                            <a:gd name="connsiteX8" fmla="*/ 42831 w 77425"/>
                            <a:gd name="connsiteY8" fmla="*/ 0 h 80720"/>
                            <a:gd name="connsiteX9" fmla="*/ 0 w 77425"/>
                            <a:gd name="connsiteY9" fmla="*/ 44479 h 80720"/>
                            <a:gd name="connsiteX10" fmla="*/ 34595 w 77425"/>
                            <a:gd name="connsiteY10" fmla="*/ 80721 h 80720"/>
                            <a:gd name="connsiteX11" fmla="*/ 56010 w 77425"/>
                            <a:gd name="connsiteY11" fmla="*/ 75778 h 80720"/>
                            <a:gd name="connsiteX12" fmla="*/ 54363 w 77425"/>
                            <a:gd name="connsiteY12" fmla="*/ 69189 h 80720"/>
                            <a:gd name="connsiteX13" fmla="*/ 37889 w 77425"/>
                            <a:gd name="connsiteY13" fmla="*/ 72484 h 80720"/>
                            <a:gd name="connsiteX14" fmla="*/ 8237 w 77425"/>
                            <a:gd name="connsiteY14" fmla="*/ 42831 h 80720"/>
                            <a:gd name="connsiteX15" fmla="*/ 41184 w 77425"/>
                            <a:gd name="connsiteY15" fmla="*/ 6589 h 80720"/>
                            <a:gd name="connsiteX16" fmla="*/ 69189 w 77425"/>
                            <a:gd name="connsiteY16" fmla="*/ 34595 h 80720"/>
                            <a:gd name="connsiteX17" fmla="*/ 57658 w 77425"/>
                            <a:gd name="connsiteY17" fmla="*/ 54363 h 80720"/>
                            <a:gd name="connsiteX18" fmla="*/ 54363 w 77425"/>
                            <a:gd name="connsiteY18" fmla="*/ 42831 h 80720"/>
                            <a:gd name="connsiteX19" fmla="*/ 57658 w 77425"/>
                            <a:gd name="connsiteY19" fmla="*/ 21416 h 80720"/>
                            <a:gd name="connsiteX20" fmla="*/ 44479 w 77425"/>
                            <a:gd name="connsiteY20" fmla="*/ 37889 h 80720"/>
                            <a:gd name="connsiteX21" fmla="*/ 32947 w 77425"/>
                            <a:gd name="connsiteY21" fmla="*/ 51068 h 80720"/>
                            <a:gd name="connsiteX22" fmla="*/ 26358 w 77425"/>
                            <a:gd name="connsiteY22" fmla="*/ 42831 h 80720"/>
                            <a:gd name="connsiteX23" fmla="*/ 41184 w 77425"/>
                            <a:gd name="connsiteY23" fmla="*/ 24710 h 80720"/>
                            <a:gd name="connsiteX24" fmla="*/ 46126 w 77425"/>
                            <a:gd name="connsiteY24" fmla="*/ 24710 h 80720"/>
                            <a:gd name="connsiteX25" fmla="*/ 44479 w 77425"/>
                            <a:gd name="connsiteY25" fmla="*/ 37889 h 807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77425" h="80720">
                              <a:moveTo>
                                <a:pt x="57658" y="21416"/>
                              </a:moveTo>
                              <a:cubicBezTo>
                                <a:pt x="54363" y="19768"/>
                                <a:pt x="49421" y="18121"/>
                                <a:pt x="44479" y="18121"/>
                              </a:cubicBezTo>
                              <a:cubicBezTo>
                                <a:pt x="28005" y="18121"/>
                                <a:pt x="18121" y="31300"/>
                                <a:pt x="18121" y="44479"/>
                              </a:cubicBezTo>
                              <a:cubicBezTo>
                                <a:pt x="18121" y="54363"/>
                                <a:pt x="23063" y="59305"/>
                                <a:pt x="31300" y="59305"/>
                              </a:cubicBezTo>
                              <a:cubicBezTo>
                                <a:pt x="37889" y="59305"/>
                                <a:pt x="42831" y="56010"/>
                                <a:pt x="46126" y="49421"/>
                              </a:cubicBezTo>
                              <a:lnTo>
                                <a:pt x="46126" y="49421"/>
                              </a:lnTo>
                              <a:cubicBezTo>
                                <a:pt x="46126" y="56010"/>
                                <a:pt x="51068" y="59305"/>
                                <a:pt x="56010" y="59305"/>
                              </a:cubicBezTo>
                              <a:cubicBezTo>
                                <a:pt x="67542" y="59305"/>
                                <a:pt x="77426" y="49421"/>
                                <a:pt x="77426" y="32947"/>
                              </a:cubicBezTo>
                              <a:cubicBezTo>
                                <a:pt x="77426" y="13179"/>
                                <a:pt x="64247" y="0"/>
                                <a:pt x="42831" y="0"/>
                              </a:cubicBezTo>
                              <a:cubicBezTo>
                                <a:pt x="16474" y="0"/>
                                <a:pt x="0" y="19768"/>
                                <a:pt x="0" y="44479"/>
                              </a:cubicBezTo>
                              <a:cubicBezTo>
                                <a:pt x="0" y="67542"/>
                                <a:pt x="16474" y="80721"/>
                                <a:pt x="34595" y="80721"/>
                              </a:cubicBezTo>
                              <a:cubicBezTo>
                                <a:pt x="42831" y="80721"/>
                                <a:pt x="49421" y="79073"/>
                                <a:pt x="56010" y="75778"/>
                              </a:cubicBezTo>
                              <a:lnTo>
                                <a:pt x="54363" y="69189"/>
                              </a:lnTo>
                              <a:cubicBezTo>
                                <a:pt x="49421" y="70836"/>
                                <a:pt x="42831" y="72484"/>
                                <a:pt x="37889" y="72484"/>
                              </a:cubicBezTo>
                              <a:cubicBezTo>
                                <a:pt x="21416" y="72484"/>
                                <a:pt x="8237" y="60952"/>
                                <a:pt x="8237" y="42831"/>
                              </a:cubicBezTo>
                              <a:cubicBezTo>
                                <a:pt x="8237" y="19768"/>
                                <a:pt x="23063" y="6589"/>
                                <a:pt x="41184" y="6589"/>
                              </a:cubicBezTo>
                              <a:cubicBezTo>
                                <a:pt x="59305" y="6589"/>
                                <a:pt x="69189" y="18121"/>
                                <a:pt x="69189" y="34595"/>
                              </a:cubicBezTo>
                              <a:cubicBezTo>
                                <a:pt x="69189" y="47773"/>
                                <a:pt x="62600" y="54363"/>
                                <a:pt x="57658" y="54363"/>
                              </a:cubicBezTo>
                              <a:cubicBezTo>
                                <a:pt x="54363" y="54363"/>
                                <a:pt x="52715" y="51068"/>
                                <a:pt x="54363" y="42831"/>
                              </a:cubicBezTo>
                              <a:lnTo>
                                <a:pt x="57658" y="21416"/>
                              </a:lnTo>
                              <a:close/>
                              <a:moveTo>
                                <a:pt x="44479" y="37889"/>
                              </a:moveTo>
                              <a:cubicBezTo>
                                <a:pt x="42831" y="44479"/>
                                <a:pt x="37889" y="51068"/>
                                <a:pt x="32947" y="51068"/>
                              </a:cubicBezTo>
                              <a:cubicBezTo>
                                <a:pt x="28005" y="51068"/>
                                <a:pt x="26358" y="47773"/>
                                <a:pt x="26358" y="42831"/>
                              </a:cubicBezTo>
                              <a:cubicBezTo>
                                <a:pt x="26358" y="32947"/>
                                <a:pt x="32947" y="24710"/>
                                <a:pt x="41184" y="24710"/>
                              </a:cubicBezTo>
                              <a:cubicBezTo>
                                <a:pt x="42831" y="24710"/>
                                <a:pt x="44479" y="24710"/>
                                <a:pt x="46126" y="24710"/>
                              </a:cubicBezTo>
                              <a:lnTo>
                                <a:pt x="44479" y="37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AAE2"/>
                        </a:solidFill>
                        <a:ln w="1629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Freeform: Shape 42"/>
                      <wps:cNvSpPr/>
                      <wps:spPr>
                        <a:xfrm>
                          <a:off x="12273" y="303778"/>
                          <a:ext cx="77470" cy="76835"/>
                        </a:xfrm>
                        <a:custGeom>
                          <a:avLst/>
                          <a:gdLst>
                            <a:gd name="connsiteX0" fmla="*/ 76854 w 77839"/>
                            <a:gd name="connsiteY0" fmla="*/ 68274 h 77192"/>
                            <a:gd name="connsiteX1" fmla="*/ 68618 w 77839"/>
                            <a:gd name="connsiteY1" fmla="*/ 74863 h 77192"/>
                            <a:gd name="connsiteX2" fmla="*/ 52144 w 77839"/>
                            <a:gd name="connsiteY2" fmla="*/ 76511 h 77192"/>
                            <a:gd name="connsiteX3" fmla="*/ 24139 w 77839"/>
                            <a:gd name="connsiteY3" fmla="*/ 60037 h 77192"/>
                            <a:gd name="connsiteX4" fmla="*/ 2723 w 77839"/>
                            <a:gd name="connsiteY4" fmla="*/ 30385 h 77192"/>
                            <a:gd name="connsiteX5" fmla="*/ 1076 w 77839"/>
                            <a:gd name="connsiteY5" fmla="*/ 12264 h 77192"/>
                            <a:gd name="connsiteX6" fmla="*/ 10960 w 77839"/>
                            <a:gd name="connsiteY6" fmla="*/ 732 h 77192"/>
                            <a:gd name="connsiteX7" fmla="*/ 14255 w 77839"/>
                            <a:gd name="connsiteY7" fmla="*/ 732 h 77192"/>
                            <a:gd name="connsiteX8" fmla="*/ 29081 w 77839"/>
                            <a:gd name="connsiteY8" fmla="*/ 15558 h 77192"/>
                            <a:gd name="connsiteX9" fmla="*/ 29081 w 77839"/>
                            <a:gd name="connsiteY9" fmla="*/ 18853 h 77192"/>
                            <a:gd name="connsiteX10" fmla="*/ 19197 w 77839"/>
                            <a:gd name="connsiteY10" fmla="*/ 27090 h 77192"/>
                            <a:gd name="connsiteX11" fmla="*/ 17549 w 77839"/>
                            <a:gd name="connsiteY11" fmla="*/ 33679 h 77192"/>
                            <a:gd name="connsiteX12" fmla="*/ 25786 w 77839"/>
                            <a:gd name="connsiteY12" fmla="*/ 43563 h 77192"/>
                            <a:gd name="connsiteX13" fmla="*/ 40612 w 77839"/>
                            <a:gd name="connsiteY13" fmla="*/ 56742 h 77192"/>
                            <a:gd name="connsiteX14" fmla="*/ 45554 w 77839"/>
                            <a:gd name="connsiteY14" fmla="*/ 56742 h 77192"/>
                            <a:gd name="connsiteX15" fmla="*/ 55439 w 77839"/>
                            <a:gd name="connsiteY15" fmla="*/ 46858 h 77192"/>
                            <a:gd name="connsiteX16" fmla="*/ 60381 w 77839"/>
                            <a:gd name="connsiteY16" fmla="*/ 46858 h 77192"/>
                            <a:gd name="connsiteX17" fmla="*/ 73560 w 77839"/>
                            <a:gd name="connsiteY17" fmla="*/ 60037 h 77192"/>
                            <a:gd name="connsiteX18" fmla="*/ 76854 w 77839"/>
                            <a:gd name="connsiteY18" fmla="*/ 68274 h 771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77839" h="77192">
                              <a:moveTo>
                                <a:pt x="76854" y="68274"/>
                              </a:moveTo>
                              <a:cubicBezTo>
                                <a:pt x="75207" y="69921"/>
                                <a:pt x="73560" y="73216"/>
                                <a:pt x="68618" y="74863"/>
                              </a:cubicBezTo>
                              <a:cubicBezTo>
                                <a:pt x="65323" y="76511"/>
                                <a:pt x="58733" y="78158"/>
                                <a:pt x="52144" y="76511"/>
                              </a:cubicBezTo>
                              <a:cubicBezTo>
                                <a:pt x="45554" y="74863"/>
                                <a:pt x="32376" y="68274"/>
                                <a:pt x="24139" y="60037"/>
                              </a:cubicBezTo>
                              <a:cubicBezTo>
                                <a:pt x="15902" y="53448"/>
                                <a:pt x="6018" y="40269"/>
                                <a:pt x="2723" y="30385"/>
                              </a:cubicBezTo>
                              <a:cubicBezTo>
                                <a:pt x="-2219" y="20500"/>
                                <a:pt x="1076" y="15558"/>
                                <a:pt x="1076" y="12264"/>
                              </a:cubicBezTo>
                              <a:cubicBezTo>
                                <a:pt x="2723" y="8969"/>
                                <a:pt x="9313" y="2380"/>
                                <a:pt x="10960" y="732"/>
                              </a:cubicBezTo>
                              <a:cubicBezTo>
                                <a:pt x="12607" y="-915"/>
                                <a:pt x="14255" y="732"/>
                                <a:pt x="14255" y="732"/>
                              </a:cubicBezTo>
                              <a:cubicBezTo>
                                <a:pt x="14255" y="732"/>
                                <a:pt x="27434" y="13911"/>
                                <a:pt x="29081" y="15558"/>
                              </a:cubicBezTo>
                              <a:cubicBezTo>
                                <a:pt x="30728" y="17206"/>
                                <a:pt x="30728" y="18853"/>
                                <a:pt x="29081" y="18853"/>
                              </a:cubicBezTo>
                              <a:cubicBezTo>
                                <a:pt x="27434" y="18853"/>
                                <a:pt x="22491" y="25443"/>
                                <a:pt x="19197" y="27090"/>
                              </a:cubicBezTo>
                              <a:cubicBezTo>
                                <a:pt x="15902" y="30385"/>
                                <a:pt x="17549" y="32032"/>
                                <a:pt x="17549" y="33679"/>
                              </a:cubicBezTo>
                              <a:cubicBezTo>
                                <a:pt x="19197" y="35327"/>
                                <a:pt x="20844" y="38621"/>
                                <a:pt x="25786" y="43563"/>
                              </a:cubicBezTo>
                              <a:cubicBezTo>
                                <a:pt x="30728" y="48506"/>
                                <a:pt x="38965" y="55095"/>
                                <a:pt x="40612" y="56742"/>
                              </a:cubicBezTo>
                              <a:cubicBezTo>
                                <a:pt x="42260" y="58390"/>
                                <a:pt x="45554" y="58390"/>
                                <a:pt x="45554" y="56742"/>
                              </a:cubicBezTo>
                              <a:cubicBezTo>
                                <a:pt x="47202" y="55095"/>
                                <a:pt x="53791" y="48506"/>
                                <a:pt x="55439" y="46858"/>
                              </a:cubicBezTo>
                              <a:cubicBezTo>
                                <a:pt x="57086" y="45211"/>
                                <a:pt x="58733" y="45211"/>
                                <a:pt x="60381" y="46858"/>
                              </a:cubicBezTo>
                              <a:cubicBezTo>
                                <a:pt x="60381" y="46858"/>
                                <a:pt x="71912" y="58390"/>
                                <a:pt x="73560" y="60037"/>
                              </a:cubicBezTo>
                              <a:cubicBezTo>
                                <a:pt x="78502" y="64979"/>
                                <a:pt x="78502" y="66626"/>
                                <a:pt x="76854" y="682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AAE2"/>
                        </a:solidFill>
                        <a:ln w="1629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Freeform: Shape 43"/>
                      <wps:cNvSpPr/>
                      <wps:spPr>
                        <a:xfrm>
                          <a:off x="0" y="589144"/>
                          <a:ext cx="98425" cy="96520"/>
                        </a:xfrm>
                        <a:custGeom>
                          <a:avLst/>
                          <a:gdLst>
                            <a:gd name="connsiteX0" fmla="*/ 61201 w 99015"/>
                            <a:gd name="connsiteY0" fmla="*/ 72938 h 96647"/>
                            <a:gd name="connsiteX1" fmla="*/ 69438 w 99015"/>
                            <a:gd name="connsiteY1" fmla="*/ 71291 h 96647"/>
                            <a:gd name="connsiteX2" fmla="*/ 82617 w 99015"/>
                            <a:gd name="connsiteY2" fmla="*/ 53170 h 96647"/>
                            <a:gd name="connsiteX3" fmla="*/ 79322 w 99015"/>
                            <a:gd name="connsiteY3" fmla="*/ 35049 h 96647"/>
                            <a:gd name="connsiteX4" fmla="*/ 79322 w 99015"/>
                            <a:gd name="connsiteY4" fmla="*/ 31754 h 96647"/>
                            <a:gd name="connsiteX5" fmla="*/ 79322 w 99015"/>
                            <a:gd name="connsiteY5" fmla="*/ 21870 h 96647"/>
                            <a:gd name="connsiteX6" fmla="*/ 76027 w 99015"/>
                            <a:gd name="connsiteY6" fmla="*/ 20223 h 96647"/>
                            <a:gd name="connsiteX7" fmla="*/ 66143 w 99015"/>
                            <a:gd name="connsiteY7" fmla="*/ 23517 h 96647"/>
                            <a:gd name="connsiteX8" fmla="*/ 62848 w 99015"/>
                            <a:gd name="connsiteY8" fmla="*/ 23517 h 96647"/>
                            <a:gd name="connsiteX9" fmla="*/ 41433 w 99015"/>
                            <a:gd name="connsiteY9" fmla="*/ 23517 h 96647"/>
                            <a:gd name="connsiteX10" fmla="*/ 38138 w 99015"/>
                            <a:gd name="connsiteY10" fmla="*/ 23517 h 96647"/>
                            <a:gd name="connsiteX11" fmla="*/ 29901 w 99015"/>
                            <a:gd name="connsiteY11" fmla="*/ 20223 h 96647"/>
                            <a:gd name="connsiteX12" fmla="*/ 24959 w 99015"/>
                            <a:gd name="connsiteY12" fmla="*/ 23517 h 96647"/>
                            <a:gd name="connsiteX13" fmla="*/ 24959 w 99015"/>
                            <a:gd name="connsiteY13" fmla="*/ 31754 h 96647"/>
                            <a:gd name="connsiteX14" fmla="*/ 24959 w 99015"/>
                            <a:gd name="connsiteY14" fmla="*/ 35049 h 96647"/>
                            <a:gd name="connsiteX15" fmla="*/ 21664 w 99015"/>
                            <a:gd name="connsiteY15" fmla="*/ 44933 h 96647"/>
                            <a:gd name="connsiteX16" fmla="*/ 26607 w 99015"/>
                            <a:gd name="connsiteY16" fmla="*/ 64701 h 96647"/>
                            <a:gd name="connsiteX17" fmla="*/ 41433 w 99015"/>
                            <a:gd name="connsiteY17" fmla="*/ 71291 h 96647"/>
                            <a:gd name="connsiteX18" fmla="*/ 43080 w 99015"/>
                            <a:gd name="connsiteY18" fmla="*/ 71291 h 96647"/>
                            <a:gd name="connsiteX19" fmla="*/ 39785 w 99015"/>
                            <a:gd name="connsiteY19" fmla="*/ 76233 h 96647"/>
                            <a:gd name="connsiteX20" fmla="*/ 38138 w 99015"/>
                            <a:gd name="connsiteY20" fmla="*/ 77880 h 96647"/>
                            <a:gd name="connsiteX21" fmla="*/ 26607 w 99015"/>
                            <a:gd name="connsiteY21" fmla="*/ 76233 h 96647"/>
                            <a:gd name="connsiteX22" fmla="*/ 21664 w 99015"/>
                            <a:gd name="connsiteY22" fmla="*/ 71291 h 96647"/>
                            <a:gd name="connsiteX23" fmla="*/ 16722 w 99015"/>
                            <a:gd name="connsiteY23" fmla="*/ 67996 h 96647"/>
                            <a:gd name="connsiteX24" fmla="*/ 13428 w 99015"/>
                            <a:gd name="connsiteY24" fmla="*/ 67996 h 96647"/>
                            <a:gd name="connsiteX25" fmla="*/ 13428 w 99015"/>
                            <a:gd name="connsiteY25" fmla="*/ 69643 h 96647"/>
                            <a:gd name="connsiteX26" fmla="*/ 15075 w 99015"/>
                            <a:gd name="connsiteY26" fmla="*/ 71291 h 96647"/>
                            <a:gd name="connsiteX27" fmla="*/ 20017 w 99015"/>
                            <a:gd name="connsiteY27" fmla="*/ 77880 h 96647"/>
                            <a:gd name="connsiteX28" fmla="*/ 31549 w 99015"/>
                            <a:gd name="connsiteY28" fmla="*/ 84470 h 96647"/>
                            <a:gd name="connsiteX29" fmla="*/ 36491 w 99015"/>
                            <a:gd name="connsiteY29" fmla="*/ 84470 h 96647"/>
                            <a:gd name="connsiteX30" fmla="*/ 36491 w 99015"/>
                            <a:gd name="connsiteY30" fmla="*/ 94354 h 96647"/>
                            <a:gd name="connsiteX31" fmla="*/ 33196 w 99015"/>
                            <a:gd name="connsiteY31" fmla="*/ 96001 h 96647"/>
                            <a:gd name="connsiteX32" fmla="*/ 18370 w 99015"/>
                            <a:gd name="connsiteY32" fmla="*/ 87764 h 96647"/>
                            <a:gd name="connsiteX33" fmla="*/ 249 w 99015"/>
                            <a:gd name="connsiteY33" fmla="*/ 46580 h 96647"/>
                            <a:gd name="connsiteX34" fmla="*/ 41433 w 99015"/>
                            <a:gd name="connsiteY34" fmla="*/ 454 h 96647"/>
                            <a:gd name="connsiteX35" fmla="*/ 97443 w 99015"/>
                            <a:gd name="connsiteY35" fmla="*/ 38344 h 96647"/>
                            <a:gd name="connsiteX36" fmla="*/ 66143 w 99015"/>
                            <a:gd name="connsiteY36" fmla="*/ 96001 h 96647"/>
                            <a:gd name="connsiteX37" fmla="*/ 61201 w 99015"/>
                            <a:gd name="connsiteY37" fmla="*/ 92706 h 96647"/>
                            <a:gd name="connsiteX38" fmla="*/ 61201 w 99015"/>
                            <a:gd name="connsiteY38" fmla="*/ 82822 h 96647"/>
                            <a:gd name="connsiteX39" fmla="*/ 61201 w 99015"/>
                            <a:gd name="connsiteY39" fmla="*/ 72938 h 966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</a:cxnLst>
                          <a:rect l="l" t="t" r="r" b="b"/>
                          <a:pathLst>
                            <a:path w="99015" h="96647">
                              <a:moveTo>
                                <a:pt x="61201" y="72938"/>
                              </a:moveTo>
                              <a:cubicBezTo>
                                <a:pt x="64496" y="71291"/>
                                <a:pt x="67790" y="71291"/>
                                <a:pt x="69438" y="71291"/>
                              </a:cubicBezTo>
                              <a:cubicBezTo>
                                <a:pt x="77675" y="67996"/>
                                <a:pt x="80969" y="63054"/>
                                <a:pt x="82617" y="53170"/>
                              </a:cubicBezTo>
                              <a:cubicBezTo>
                                <a:pt x="84264" y="46580"/>
                                <a:pt x="82617" y="39991"/>
                                <a:pt x="79322" y="35049"/>
                              </a:cubicBezTo>
                              <a:cubicBezTo>
                                <a:pt x="79322" y="35049"/>
                                <a:pt x="79322" y="33402"/>
                                <a:pt x="79322" y="31754"/>
                              </a:cubicBezTo>
                              <a:cubicBezTo>
                                <a:pt x="79322" y="28460"/>
                                <a:pt x="79322" y="25165"/>
                                <a:pt x="79322" y="21870"/>
                              </a:cubicBezTo>
                              <a:cubicBezTo>
                                <a:pt x="79322" y="20223"/>
                                <a:pt x="77675" y="20223"/>
                                <a:pt x="76027" y="20223"/>
                              </a:cubicBezTo>
                              <a:cubicBezTo>
                                <a:pt x="72733" y="21870"/>
                                <a:pt x="69438" y="23517"/>
                                <a:pt x="66143" y="23517"/>
                              </a:cubicBezTo>
                              <a:cubicBezTo>
                                <a:pt x="64496" y="23517"/>
                                <a:pt x="64496" y="23517"/>
                                <a:pt x="62848" y="23517"/>
                              </a:cubicBezTo>
                              <a:cubicBezTo>
                                <a:pt x="56259" y="21870"/>
                                <a:pt x="48022" y="21870"/>
                                <a:pt x="41433" y="23517"/>
                              </a:cubicBezTo>
                              <a:cubicBezTo>
                                <a:pt x="39785" y="23517"/>
                                <a:pt x="38138" y="23517"/>
                                <a:pt x="38138" y="23517"/>
                              </a:cubicBezTo>
                              <a:cubicBezTo>
                                <a:pt x="34843" y="21870"/>
                                <a:pt x="33196" y="20223"/>
                                <a:pt x="29901" y="20223"/>
                              </a:cubicBezTo>
                              <a:cubicBezTo>
                                <a:pt x="26607" y="18575"/>
                                <a:pt x="24959" y="20223"/>
                                <a:pt x="24959" y="23517"/>
                              </a:cubicBezTo>
                              <a:cubicBezTo>
                                <a:pt x="24959" y="26812"/>
                                <a:pt x="24959" y="28460"/>
                                <a:pt x="24959" y="31754"/>
                              </a:cubicBezTo>
                              <a:cubicBezTo>
                                <a:pt x="24959" y="33402"/>
                                <a:pt x="24959" y="33402"/>
                                <a:pt x="24959" y="35049"/>
                              </a:cubicBezTo>
                              <a:cubicBezTo>
                                <a:pt x="23312" y="38344"/>
                                <a:pt x="21664" y="41638"/>
                                <a:pt x="21664" y="44933"/>
                              </a:cubicBezTo>
                              <a:cubicBezTo>
                                <a:pt x="21664" y="51522"/>
                                <a:pt x="21664" y="58112"/>
                                <a:pt x="26607" y="64701"/>
                              </a:cubicBezTo>
                              <a:cubicBezTo>
                                <a:pt x="29901" y="69643"/>
                                <a:pt x="36491" y="71291"/>
                                <a:pt x="41433" y="71291"/>
                              </a:cubicBezTo>
                              <a:cubicBezTo>
                                <a:pt x="41433" y="71291"/>
                                <a:pt x="43080" y="71291"/>
                                <a:pt x="43080" y="71291"/>
                              </a:cubicBezTo>
                              <a:cubicBezTo>
                                <a:pt x="41433" y="72938"/>
                                <a:pt x="41433" y="74585"/>
                                <a:pt x="39785" y="76233"/>
                              </a:cubicBezTo>
                              <a:cubicBezTo>
                                <a:pt x="39785" y="76233"/>
                                <a:pt x="39785" y="77880"/>
                                <a:pt x="38138" y="77880"/>
                              </a:cubicBezTo>
                              <a:cubicBezTo>
                                <a:pt x="34843" y="79528"/>
                                <a:pt x="29901" y="79528"/>
                                <a:pt x="26607" y="76233"/>
                              </a:cubicBezTo>
                              <a:cubicBezTo>
                                <a:pt x="24959" y="74585"/>
                                <a:pt x="23312" y="72938"/>
                                <a:pt x="21664" y="71291"/>
                              </a:cubicBezTo>
                              <a:cubicBezTo>
                                <a:pt x="20017" y="69643"/>
                                <a:pt x="18370" y="69643"/>
                                <a:pt x="16722" y="67996"/>
                              </a:cubicBezTo>
                              <a:cubicBezTo>
                                <a:pt x="15075" y="67996"/>
                                <a:pt x="15075" y="67996"/>
                                <a:pt x="13428" y="67996"/>
                              </a:cubicBezTo>
                              <a:cubicBezTo>
                                <a:pt x="13428" y="67996"/>
                                <a:pt x="13428" y="67996"/>
                                <a:pt x="13428" y="69643"/>
                              </a:cubicBezTo>
                              <a:cubicBezTo>
                                <a:pt x="13428" y="69643"/>
                                <a:pt x="15075" y="71291"/>
                                <a:pt x="15075" y="71291"/>
                              </a:cubicBezTo>
                              <a:cubicBezTo>
                                <a:pt x="16722" y="72938"/>
                                <a:pt x="18370" y="76233"/>
                                <a:pt x="20017" y="77880"/>
                              </a:cubicBezTo>
                              <a:cubicBezTo>
                                <a:pt x="23312" y="82822"/>
                                <a:pt x="26607" y="84470"/>
                                <a:pt x="31549" y="84470"/>
                              </a:cubicBezTo>
                              <a:cubicBezTo>
                                <a:pt x="33196" y="84470"/>
                                <a:pt x="34843" y="84470"/>
                                <a:pt x="36491" y="84470"/>
                              </a:cubicBezTo>
                              <a:cubicBezTo>
                                <a:pt x="36491" y="87764"/>
                                <a:pt x="36491" y="91059"/>
                                <a:pt x="36491" y="94354"/>
                              </a:cubicBezTo>
                              <a:cubicBezTo>
                                <a:pt x="36491" y="96001"/>
                                <a:pt x="34843" y="96001"/>
                                <a:pt x="33196" y="96001"/>
                              </a:cubicBezTo>
                              <a:cubicBezTo>
                                <a:pt x="28254" y="94354"/>
                                <a:pt x="23312" y="91059"/>
                                <a:pt x="18370" y="87764"/>
                              </a:cubicBezTo>
                              <a:cubicBezTo>
                                <a:pt x="5191" y="76233"/>
                                <a:pt x="-1399" y="63054"/>
                                <a:pt x="249" y="46580"/>
                              </a:cubicBezTo>
                              <a:cubicBezTo>
                                <a:pt x="1896" y="21870"/>
                                <a:pt x="20017" y="3749"/>
                                <a:pt x="41433" y="454"/>
                              </a:cubicBezTo>
                              <a:cubicBezTo>
                                <a:pt x="67790" y="-2840"/>
                                <a:pt x="92501" y="11986"/>
                                <a:pt x="97443" y="38344"/>
                              </a:cubicBezTo>
                              <a:cubicBezTo>
                                <a:pt x="104032" y="61407"/>
                                <a:pt x="89206" y="87764"/>
                                <a:pt x="66143" y="96001"/>
                              </a:cubicBezTo>
                              <a:cubicBezTo>
                                <a:pt x="62848" y="97648"/>
                                <a:pt x="61201" y="96001"/>
                                <a:pt x="61201" y="92706"/>
                              </a:cubicBezTo>
                              <a:cubicBezTo>
                                <a:pt x="61201" y="89412"/>
                                <a:pt x="61201" y="86117"/>
                                <a:pt x="61201" y="82822"/>
                              </a:cubicBezTo>
                              <a:cubicBezTo>
                                <a:pt x="62848" y="81175"/>
                                <a:pt x="64496" y="76233"/>
                                <a:pt x="61201" y="729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AAE2"/>
                        </a:solidFill>
                        <a:ln w="1629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DAE067" id="Group 44" o:spid="_x0000_s1026" style="position:absolute;margin-left:253.95pt;margin-top:8.85pt;width:7.75pt;height:54pt;z-index:-251629568" coordsize="984,68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">
              <v:group id="Graphic 32" o:spid="_x0000_s1027" style="position:absolute;left:122;top:1656;width:756;height:540" coordorigin="13428,243809" coordsize="75778,54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BZt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">
                <v:shape id="Freeform: Shape 36" o:spid="_x0000_s1028" style="position:absolute;left:13428;top:270167;width:72483;height:28005;visibility:visible;mso-wrap-style:square;v-text-anchor:middle" coordsize="72483,28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" path="m72484,26358l46126,,36242,6589,26358,,,26358v1647,1647,3295,1647,4942,1647l67542,28005v3294,,4942,-1647,4942,-1647l72484,26358xe" fillcolor="#2caae2" stroked="f" strokeweight=".45258mm">
                  <v:stroke joinstyle="miter"/>
                  <v:path arrowok="t" o:connecttype="custom" o:connectlocs="72484,26358;46126,0;36242,6589;26358,0;0,26358;4942,28005;67542,28005;72484,26358;72484,26358" o:connectangles="0,0,0,0,0,0,0,0,0"/>
                </v:shape>
                <v:shape id="Freeform: Shape 37" o:spid="_x0000_s1029" style="position:absolute;left:64496;top:247104;width:24710;height:44478;visibility:visible;mso-wrap-style:square;v-text-anchor:middle" coordsize="24710,4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" path="m24710,44479r,-42832c24710,1647,24710,1647,24710,l,19768,24710,44479xe" fillcolor="#2caae2" stroked="f" strokeweight=".45258mm">
                  <v:stroke joinstyle="miter"/>
                  <v:path arrowok="t" o:connecttype="custom" o:connectlocs="24710,44479;24710,1647;24710,0;0,19768;24710,44479" o:connectangles="0,0,0,0,0"/>
                </v:shape>
                <v:shape id="Freeform: Shape 38" o:spid="_x0000_s1030" style="position:absolute;left:16722;top:243809;width:69189;height:28005;visibility:visible;mso-wrap-style:square;v-text-anchor:middle" coordsize="69189,28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" path="m34595,28005l69189,1647c67542,1647,67542,,65894,l3295,c1647,,1647,,,1647l34595,28005xe" fillcolor="#2caae2" stroked="f" strokeweight=".45258mm">
                  <v:stroke joinstyle="miter"/>
                  <v:path arrowok="t" o:connecttype="custom" o:connectlocs="34595,28005;69189,1647;65894,0;3295,0;0,1647;34595,28005" o:connectangles="0,0,0,0,0,0"/>
                </v:shape>
                <v:shape id="Freeform: Shape 39" o:spid="_x0000_s1031" style="position:absolute;left:13428;top:248751;width:24710;height:44478;visibility:visible;mso-wrap-style:square;v-text-anchor:middle" coordsize="24710,4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" path="m24710,18121l,c,,,,,1647l,44479,24710,18121xe" fillcolor="#2caae2" stroked="f" strokeweight=".45258mm">
                  <v:stroke joinstyle="miter"/>
                  <v:path arrowok="t" o:connecttype="custom" o:connectlocs="24710,18121;0,0;0,1647;0,44479;24710,18121" o:connectangles="0,0,0,0,0"/>
                </v:shape>
              </v:group>
              <v:shape id="Freeform: Shape 41" o:spid="_x0000_s1032" style="position:absolute;left:184;width:659;height:807;visibility:visible;mso-wrap-style:square;v-text-anchor:middle" coordsize="65894,807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" path="m32947,c14826,,,14826,,32947,,59305,32947,80721,32947,80721v,,32947,-21416,32947,-47774c65894,14826,51068,,32947,xm32947,44479v-8237,,-13179,-6590,-13179,-13179c19768,23063,26358,18121,32947,18121v8237,,13179,6589,13179,13179c46126,37889,41184,44479,32947,44479xe" fillcolor="#2caae2" stroked="f" strokeweight=".45258mm">
                <v:stroke joinstyle="miter"/>
                <v:path arrowok="t" o:connecttype="custom" o:connectlocs="32947,0;0,32947;32947,80721;65894,32947;32947,0;32947,44479;19768,31300;32947,18121;46126,31300;32947,44479" o:connectangles="0,0,0,0,0,0,0,0,0,0"/>
              </v:shape>
              <v:shape id="Freeform: Shape 40" o:spid="_x0000_s1033" style="position:absolute;left:122;top:4449;width:769;height:806;visibility:visible;mso-wrap-style:square;v-text-anchor:middle" coordsize="77425,807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" path="m57658,21416c54363,19768,49421,18121,44479,18121v-16474,,-26358,13179,-26358,26358c18121,54363,23063,59305,31300,59305v6589,,11531,-3295,14826,-9884l46126,49421v,6589,4942,9884,9884,9884c67542,59305,77426,49421,77426,32947,77426,13179,64247,,42831,,16474,,,19768,,44479,,67542,16474,80721,34595,80721v8236,,14826,-1648,21415,-4943l54363,69189v-4942,1647,-11532,3295,-16474,3295c21416,72484,8237,60952,8237,42831,8237,19768,23063,6589,41184,6589v18121,,28005,11532,28005,28006c69189,47773,62600,54363,57658,54363v-3295,,-4943,-3295,-3295,-11532l57658,21416xm44479,37889c42831,44479,37889,51068,32947,51068v-4942,,-6589,-3295,-6589,-8237c26358,32947,32947,24710,41184,24710v1647,,3295,,4942,l44479,37889xe" fillcolor="#2caae2" stroked="f" strokeweight=".45258mm">
                <v:stroke joinstyle="miter"/>
                <v:path arrowok="t" o:connecttype="custom" o:connectlocs="57219,21396;44140,18104;17983,44438;31061,59250;45775,49375;45775,49375;55583,59250;76836,32916;42505,0;0,44438;34331,80646;55583,75708;53949,69125;37600,72417;8174,42791;40870,6583;68662,34563;57219,54312;53949,42791;57219,21396;44140,37854;32696,51021;26157,42791;40870,24687;45775,24687;44140,37854" o:connectangles="0,0,0,0,0,0,0,0,0,0,0,0,0,0,0,0,0,0,0,0,0,0,0,0,0,0"/>
              </v:shape>
              <v:shape id="Freeform: Shape 42" o:spid="_x0000_s1034" style="position:absolute;left:122;top:3037;width:775;height:769;visibility:visible;mso-wrap-style:square;v-text-anchor:middle" coordsize="77839,77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" path="m76854,68274v-1647,1647,-3294,4942,-8236,6589c65323,76511,58733,78158,52144,76511,45554,74863,32376,68274,24139,60037,15902,53448,6018,40269,2723,30385,-2219,20500,1076,15558,1076,12264,2723,8969,9313,2380,10960,732v1647,-1647,3295,,3295,c14255,732,27434,13911,29081,15558v1647,1648,1647,3295,,3295c27434,18853,22491,25443,19197,27090v-3295,3295,-1648,4942,-1648,6589c19197,35327,20844,38621,25786,43563v4942,4943,13179,11532,14826,13179c42260,58390,45554,58390,45554,56742v1648,-1647,8237,-8236,9885,-9884c57086,45211,58733,45211,60381,46858v,,11531,11532,13179,13179c78502,64979,78502,66626,76854,68274xe" fillcolor="#2caae2" stroked="f" strokeweight=".45258mm">
                <v:stroke joinstyle="miter"/>
                <v:path arrowok="t" o:connecttype="custom" o:connectlocs="76490,67958;68293,74517;51897,76157;24025,59759;2710,30244;1071,12207;10908,729;14187,729;28943,15486;28943,18766;19106,26965;17466,33523;25664,43362;40419,56480;45338,56480;55176,46641;60095,46641;73211,59759;76490,67958" o:connectangles="0,0,0,0,0,0,0,0,0,0,0,0,0,0,0,0,0,0,0"/>
              </v:shape>
              <v:shape id="Freeform: Shape 43" o:spid="_x0000_s1035" style="position:absolute;top:5891;width:984;height:965;visibility:visible;mso-wrap-style:square;v-text-anchor:middle" coordsize="99015,966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" path="m61201,72938v3295,-1647,6589,-1647,8237,-1647c77675,67996,80969,63054,82617,53170v1647,-6590,,-13179,-3295,-18121c79322,35049,79322,33402,79322,31754v,-3294,,-6589,,-9884c79322,20223,77675,20223,76027,20223v-3294,1647,-6589,3294,-9884,3294c64496,23517,64496,23517,62848,23517v-6589,-1647,-14826,-1647,-21415,c39785,23517,38138,23517,38138,23517,34843,21870,33196,20223,29901,20223v-3294,-1648,-4942,,-4942,3294c24959,26812,24959,28460,24959,31754v,1648,,1648,,3295c23312,38344,21664,41638,21664,44933v,6589,,13179,4943,19768c29901,69643,36491,71291,41433,71291v,,1647,,1647,c41433,72938,41433,74585,39785,76233v,,,1647,-1647,1647c34843,79528,29901,79528,26607,76233,24959,74585,23312,72938,21664,71291,20017,69643,18370,69643,16722,67996v-1647,,-1647,,-3294,c13428,67996,13428,67996,13428,69643v,,1647,1648,1647,1648c16722,72938,18370,76233,20017,77880v3295,4942,6590,6590,11532,6590c33196,84470,34843,84470,36491,84470v,3294,,6589,,9884c36491,96001,34843,96001,33196,96001,28254,94354,23312,91059,18370,87764,5191,76233,-1399,63054,249,46580,1896,21870,20017,3749,41433,454,67790,-2840,92501,11986,97443,38344v6589,23063,-8237,49420,-31300,57657c62848,97648,61201,96001,61201,92706v,-3294,,-6589,,-9884c62848,81175,64496,76233,61201,72938xe" fillcolor="#2caae2" stroked="f" strokeweight=".45258mm">
                <v:stroke joinstyle="miter"/>
                <v:path arrowok="t" o:connecttype="custom" o:connectlocs="60836,72842;69024,71197;82125,53100;78849,35003;78849,31712;78849,21841;75574,20196;65749,23486;62474,23486;41186,23486;37911,23486;29723,20196;24810,23486;24810,31712;24810,35003;21535,44874;26448,64616;41186,71197;42823,71197;39548,76133;37911,77778;26448,76133;21535,71197;16622,67907;13348,67907;13348,69551;14985,71197;19898,77778;31361,84359;36274,84359;36274,94230;32998,95875;18261,87649;248,46519;41186,453;96862,38294;65749,95875;60836,92584;60836,82713;60836,72842" o:connectangles="0,0,0,0,0,0,0,0,0,0,0,0,0,0,0,0,0,0,0,0,0,0,0,0,0,0,0,0,0,0,0,0,0,0,0,0,0,0,0,0"/>
              </v:shape>
            </v:group>
          </w:pict>
        </mc:Fallback>
      </mc:AlternateContent>
    </w:r>
  </w:p>
  <w:p w14:paraId="0D07EC7B" w14:textId="457DFF23" w:rsidR="00C259DE" w:rsidRDefault="00C259DE" w:rsidP="00C259DE">
    <w:pPr>
      <w:rPr>
        <w:sz w:val="20"/>
      </w:rPr>
    </w:pPr>
  </w:p>
  <w:p w14:paraId="0407DA7E" w14:textId="45343C0A" w:rsidR="00C259DE" w:rsidRDefault="00C259DE" w:rsidP="006210B0">
    <w:pPr>
      <w:jc w:val="right"/>
      <w:rPr>
        <w:sz w:val="20"/>
      </w:rPr>
    </w:pPr>
  </w:p>
  <w:p w14:paraId="3C55C2E7" w14:textId="7E7F25E9" w:rsidR="00C259DE" w:rsidRDefault="00C259DE" w:rsidP="00C259DE">
    <w:pPr>
      <w:spacing w:before="6"/>
      <w:rPr>
        <w:sz w:val="27"/>
      </w:rPr>
    </w:pPr>
  </w:p>
  <w:p w14:paraId="0797F805" w14:textId="5F2D8724" w:rsidR="001C22FE" w:rsidRPr="009838E0" w:rsidRDefault="001C22FE" w:rsidP="009838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0C01"/>
    <w:multiLevelType w:val="multilevel"/>
    <w:tmpl w:val="602E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53FEC"/>
    <w:multiLevelType w:val="hybridMultilevel"/>
    <w:tmpl w:val="EFC4E1B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C7CE9"/>
    <w:multiLevelType w:val="hybridMultilevel"/>
    <w:tmpl w:val="A60CAC7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57EDA"/>
    <w:multiLevelType w:val="hybridMultilevel"/>
    <w:tmpl w:val="7D00E6F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640F55E8"/>
    <w:multiLevelType w:val="hybridMultilevel"/>
    <w:tmpl w:val="D736CE60"/>
    <w:lvl w:ilvl="0" w:tplc="B218AEB0">
      <w:start w:val="1"/>
      <w:numFmt w:val="decimal"/>
      <w:lvlText w:val="%1."/>
      <w:lvlJc w:val="left"/>
      <w:pPr>
        <w:ind w:left="833" w:hanging="356"/>
        <w:jc w:val="left"/>
      </w:pPr>
      <w:rPr>
        <w:rFonts w:ascii="Calibri" w:eastAsia="Calibri" w:hAnsi="Calibri" w:cs="Calibri" w:hint="default"/>
        <w:color w:val="0A0A0A"/>
        <w:w w:val="78"/>
        <w:sz w:val="22"/>
        <w:szCs w:val="22"/>
      </w:rPr>
    </w:lvl>
    <w:lvl w:ilvl="1" w:tplc="225EBDE2">
      <w:numFmt w:val="bullet"/>
      <w:lvlText w:val="•"/>
      <w:lvlJc w:val="left"/>
      <w:pPr>
        <w:ind w:left="1726" w:hanging="356"/>
      </w:pPr>
      <w:rPr>
        <w:rFonts w:hint="default"/>
      </w:rPr>
    </w:lvl>
    <w:lvl w:ilvl="2" w:tplc="2376B31C">
      <w:numFmt w:val="bullet"/>
      <w:lvlText w:val="•"/>
      <w:lvlJc w:val="left"/>
      <w:pPr>
        <w:ind w:left="2612" w:hanging="356"/>
      </w:pPr>
      <w:rPr>
        <w:rFonts w:hint="default"/>
      </w:rPr>
    </w:lvl>
    <w:lvl w:ilvl="3" w:tplc="ABD8EB58">
      <w:numFmt w:val="bullet"/>
      <w:lvlText w:val="•"/>
      <w:lvlJc w:val="left"/>
      <w:pPr>
        <w:ind w:left="3499" w:hanging="356"/>
      </w:pPr>
      <w:rPr>
        <w:rFonts w:hint="default"/>
      </w:rPr>
    </w:lvl>
    <w:lvl w:ilvl="4" w:tplc="48C04228">
      <w:numFmt w:val="bullet"/>
      <w:lvlText w:val="•"/>
      <w:lvlJc w:val="left"/>
      <w:pPr>
        <w:ind w:left="4385" w:hanging="356"/>
      </w:pPr>
      <w:rPr>
        <w:rFonts w:hint="default"/>
      </w:rPr>
    </w:lvl>
    <w:lvl w:ilvl="5" w:tplc="7DACAE62">
      <w:numFmt w:val="bullet"/>
      <w:lvlText w:val="•"/>
      <w:lvlJc w:val="left"/>
      <w:pPr>
        <w:ind w:left="5272" w:hanging="356"/>
      </w:pPr>
      <w:rPr>
        <w:rFonts w:hint="default"/>
      </w:rPr>
    </w:lvl>
    <w:lvl w:ilvl="6" w:tplc="65028B3C">
      <w:numFmt w:val="bullet"/>
      <w:lvlText w:val="•"/>
      <w:lvlJc w:val="left"/>
      <w:pPr>
        <w:ind w:left="6158" w:hanging="356"/>
      </w:pPr>
      <w:rPr>
        <w:rFonts w:hint="default"/>
      </w:rPr>
    </w:lvl>
    <w:lvl w:ilvl="7" w:tplc="135E6D54">
      <w:numFmt w:val="bullet"/>
      <w:lvlText w:val="•"/>
      <w:lvlJc w:val="left"/>
      <w:pPr>
        <w:ind w:left="7044" w:hanging="356"/>
      </w:pPr>
      <w:rPr>
        <w:rFonts w:hint="default"/>
      </w:rPr>
    </w:lvl>
    <w:lvl w:ilvl="8" w:tplc="B9520F78">
      <w:numFmt w:val="bullet"/>
      <w:lvlText w:val="•"/>
      <w:lvlJc w:val="left"/>
      <w:pPr>
        <w:ind w:left="7931" w:hanging="356"/>
      </w:pPr>
      <w:rPr>
        <w:rFonts w:hint="default"/>
      </w:rPr>
    </w:lvl>
  </w:abstractNum>
  <w:abstractNum w:abstractNumId="5" w15:restartNumberingAfterBreak="0">
    <w:nsid w:val="75E23FEB"/>
    <w:multiLevelType w:val="multilevel"/>
    <w:tmpl w:val="AFAC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064710">
    <w:abstractNumId w:val="2"/>
  </w:num>
  <w:num w:numId="2" w16cid:durableId="871459971">
    <w:abstractNumId w:val="1"/>
  </w:num>
  <w:num w:numId="3" w16cid:durableId="943197584">
    <w:abstractNumId w:val="3"/>
  </w:num>
  <w:num w:numId="4" w16cid:durableId="829442276">
    <w:abstractNumId w:val="4"/>
  </w:num>
  <w:num w:numId="5" w16cid:durableId="1011876153">
    <w:abstractNumId w:val="5"/>
  </w:num>
  <w:num w:numId="6" w16cid:durableId="91995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AA"/>
    <w:rsid w:val="00002E12"/>
    <w:rsid w:val="000C2788"/>
    <w:rsid w:val="000E4EF0"/>
    <w:rsid w:val="000F7D39"/>
    <w:rsid w:val="00112FD9"/>
    <w:rsid w:val="00145EAA"/>
    <w:rsid w:val="00154697"/>
    <w:rsid w:val="0017241F"/>
    <w:rsid w:val="00193751"/>
    <w:rsid w:val="001C22FE"/>
    <w:rsid w:val="001C2C48"/>
    <w:rsid w:val="002033EF"/>
    <w:rsid w:val="00211A3D"/>
    <w:rsid w:val="00224903"/>
    <w:rsid w:val="00231159"/>
    <w:rsid w:val="002315ED"/>
    <w:rsid w:val="002700D4"/>
    <w:rsid w:val="0027115A"/>
    <w:rsid w:val="00302A4C"/>
    <w:rsid w:val="00371EC2"/>
    <w:rsid w:val="003D18F9"/>
    <w:rsid w:val="0040111B"/>
    <w:rsid w:val="004623A9"/>
    <w:rsid w:val="00473F44"/>
    <w:rsid w:val="00490266"/>
    <w:rsid w:val="004E0618"/>
    <w:rsid w:val="004F538A"/>
    <w:rsid w:val="00551256"/>
    <w:rsid w:val="006210B0"/>
    <w:rsid w:val="00621E4D"/>
    <w:rsid w:val="00656736"/>
    <w:rsid w:val="006733B3"/>
    <w:rsid w:val="0068643F"/>
    <w:rsid w:val="00702C8B"/>
    <w:rsid w:val="007B0FD2"/>
    <w:rsid w:val="007B1330"/>
    <w:rsid w:val="007C2CD0"/>
    <w:rsid w:val="007D457E"/>
    <w:rsid w:val="007F3E33"/>
    <w:rsid w:val="00834312"/>
    <w:rsid w:val="008D1E01"/>
    <w:rsid w:val="00921B1B"/>
    <w:rsid w:val="009257C0"/>
    <w:rsid w:val="009838E0"/>
    <w:rsid w:val="00987427"/>
    <w:rsid w:val="009C69D3"/>
    <w:rsid w:val="009D08AD"/>
    <w:rsid w:val="00A10B67"/>
    <w:rsid w:val="00AF5CFD"/>
    <w:rsid w:val="00B84CA2"/>
    <w:rsid w:val="00BA7E78"/>
    <w:rsid w:val="00BE59A4"/>
    <w:rsid w:val="00C13471"/>
    <w:rsid w:val="00C259DE"/>
    <w:rsid w:val="00C75019"/>
    <w:rsid w:val="00CA219E"/>
    <w:rsid w:val="00CC3335"/>
    <w:rsid w:val="00CC4F9A"/>
    <w:rsid w:val="00CD5DD3"/>
    <w:rsid w:val="00CF3031"/>
    <w:rsid w:val="00CF54BB"/>
    <w:rsid w:val="00D06367"/>
    <w:rsid w:val="00D50AFF"/>
    <w:rsid w:val="00D7542E"/>
    <w:rsid w:val="00DE29EC"/>
    <w:rsid w:val="00DE474D"/>
    <w:rsid w:val="00E02803"/>
    <w:rsid w:val="00E53D93"/>
    <w:rsid w:val="00ED6FB6"/>
    <w:rsid w:val="00EF417F"/>
    <w:rsid w:val="00F535CE"/>
    <w:rsid w:val="00F6650B"/>
    <w:rsid w:val="00F74BEF"/>
    <w:rsid w:val="00FE30AA"/>
    <w:rsid w:val="00FE4752"/>
    <w:rsid w:val="00FF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640B47"/>
  <w15:docId w15:val="{F41802F1-C0AE-4D8C-BBA5-C50A5126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C4F9A"/>
    <w:pPr>
      <w:widowControl w:val="0"/>
      <w:autoSpaceDE w:val="0"/>
      <w:autoSpaceDN w:val="0"/>
      <w:spacing w:after="0" w:line="240" w:lineRule="auto"/>
      <w:ind w:left="106"/>
      <w:outlineLvl w:val="0"/>
    </w:pPr>
    <w:rPr>
      <w:rFonts w:cs="Calibri"/>
      <w:b/>
      <w:bCs/>
      <w:sz w:val="24"/>
      <w:szCs w:val="24"/>
      <w:u w:val="single"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2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2FE"/>
  </w:style>
  <w:style w:type="paragraph" w:styleId="Footer">
    <w:name w:val="footer"/>
    <w:basedOn w:val="Normal"/>
    <w:link w:val="FooterChar"/>
    <w:uiPriority w:val="99"/>
    <w:unhideWhenUsed/>
    <w:rsid w:val="001C2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2FE"/>
  </w:style>
  <w:style w:type="table" w:styleId="TableGrid">
    <w:name w:val="Table Grid"/>
    <w:basedOn w:val="TableNormal"/>
    <w:uiPriority w:val="59"/>
    <w:rsid w:val="0068643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4F9A"/>
    <w:rPr>
      <w:rFonts w:cs="Calibri"/>
      <w:b/>
      <w:bCs/>
      <w:sz w:val="24"/>
      <w:szCs w:val="24"/>
      <w:u w:val="single" w:color="000000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C4F9A"/>
    <w:pPr>
      <w:widowControl w:val="0"/>
      <w:autoSpaceDE w:val="0"/>
      <w:autoSpaceDN w:val="0"/>
      <w:spacing w:after="0" w:line="240" w:lineRule="auto"/>
    </w:pPr>
    <w:rPr>
      <w:rFonts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C4F9A"/>
    <w:rPr>
      <w:rFonts w:cs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CC4F9A"/>
    <w:pPr>
      <w:widowControl w:val="0"/>
      <w:autoSpaceDE w:val="0"/>
      <w:autoSpaceDN w:val="0"/>
      <w:spacing w:after="0" w:line="240" w:lineRule="auto"/>
      <w:ind w:left="833" w:hanging="371"/>
    </w:pPr>
    <w:rPr>
      <w:rFonts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DrTshukudu_Letterhead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C:\Users\User\AppData\Local\Packages\Microsoft.MicrosoftEdge_8wekyb3d8bbwe\TempState\Downloads\DrTshukudu_Letterhead (1).dot</Template>
  <TotalTime>2</TotalTime>
  <Pages>1</Pages>
  <Words>153</Words>
  <Characters>910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Diphale, Tlamelo</cp:lastModifiedBy>
  <cp:revision>2</cp:revision>
  <cp:lastPrinted>2023-10-04T08:34:00Z</cp:lastPrinted>
  <dcterms:created xsi:type="dcterms:W3CDTF">2026-01-01T20:40:00Z</dcterms:created>
  <dcterms:modified xsi:type="dcterms:W3CDTF">2026-01-01T20:40:00Z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6eec4e-c7b8-491d-b7d8-90a69632743d_Enabled">
    <vt:lpwstr>true</vt:lpwstr>
  </property>
  <property fmtid="{D5CDD505-2E9C-101B-9397-08002B2CF9AE}" pid="3" name="MSIP_Label_216eec4e-c7b8-491d-b7d8-90a69632743d_SetDate">
    <vt:lpwstr>2026-01-01T20:40:45Z</vt:lpwstr>
  </property>
  <property fmtid="{D5CDD505-2E9C-101B-9397-08002B2CF9AE}" pid="4" name="MSIP_Label_216eec4e-c7b8-491d-b7d8-90a69632743d_Method">
    <vt:lpwstr>Standard</vt:lpwstr>
  </property>
  <property fmtid="{D5CDD505-2E9C-101B-9397-08002B2CF9AE}" pid="5" name="MSIP_Label_216eec4e-c7b8-491d-b7d8-90a69632743d_Name">
    <vt:lpwstr>216eec4e-c7b8-491d-b7d8-90a69632743d</vt:lpwstr>
  </property>
  <property fmtid="{D5CDD505-2E9C-101B-9397-08002B2CF9AE}" pid="6" name="MSIP_Label_216eec4e-c7b8-491d-b7d8-90a69632743d_SiteId">
    <vt:lpwstr>4032514a-830a-4f20-9539-81bbc35b3cd9</vt:lpwstr>
  </property>
  <property fmtid="{D5CDD505-2E9C-101B-9397-08002B2CF9AE}" pid="7" name="MSIP_Label_216eec4e-c7b8-491d-b7d8-90a69632743d_ActionId">
    <vt:lpwstr>58b73e9e-7fd0-4f4f-a674-245e991deb8a</vt:lpwstr>
  </property>
  <property fmtid="{D5CDD505-2E9C-101B-9397-08002B2CF9AE}" pid="8" name="MSIP_Label_216eec4e-c7b8-491d-b7d8-90a69632743d_ContentBits">
    <vt:lpwstr>0</vt:lpwstr>
  </property>
  <property fmtid="{D5CDD505-2E9C-101B-9397-08002B2CF9AE}" pid="9" name="MSIP_Label_216eec4e-c7b8-491d-b7d8-90a69632743d_Tag">
    <vt:lpwstr>50, 3, 0, 1</vt:lpwstr>
  </property>
</Properties>
</file>