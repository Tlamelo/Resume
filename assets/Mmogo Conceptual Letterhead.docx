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5F05F" w14:textId="77777777" w:rsidR="0068643F" w:rsidRPr="009838E0" w:rsidRDefault="0068643F" w:rsidP="009838E0"/>
    <w:sectPr w:rsidR="0068643F" w:rsidRPr="009838E0" w:rsidSect="00B84CA2">
      <w:headerReference w:type="default" r:id="rId7"/>
      <w:footerReference w:type="default" r:id="rId8"/>
      <w:pgSz w:w="11906" w:h="16838"/>
      <w:pgMar w:top="3261" w:right="1440" w:bottom="1440" w:left="1440" w:header="0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99199" w14:textId="77777777" w:rsidR="000E4EF0" w:rsidRDefault="000E4EF0" w:rsidP="001C22FE">
      <w:pPr>
        <w:spacing w:after="0" w:line="240" w:lineRule="auto"/>
      </w:pPr>
      <w:r>
        <w:separator/>
      </w:r>
    </w:p>
  </w:endnote>
  <w:endnote w:type="continuationSeparator" w:id="0">
    <w:p w14:paraId="426E528B" w14:textId="77777777" w:rsidR="000E4EF0" w:rsidRDefault="000E4EF0" w:rsidP="001C2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riad Pro Light">
    <w:altName w:val="Myriad Pro Light"/>
    <w:panose1 w:val="020B04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Myriad Pro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4D396" w14:textId="0A379A80" w:rsidR="00154697" w:rsidRDefault="006210B0">
    <w:pPr>
      <w:pStyle w:val="Footer"/>
    </w:pPr>
    <w:r w:rsidRPr="006210B0">
      <w:rPr>
        <w:rFonts w:ascii="Times New Roman"/>
        <w:sz w:val="16"/>
      </w:rPr>
      <w:drawing>
        <wp:anchor distT="0" distB="0" distL="114300" distR="114300" simplePos="0" relativeHeight="251687936" behindDoc="1" locked="0" layoutInCell="1" allowOverlap="1" wp14:anchorId="05F0EF01" wp14:editId="381F9447">
          <wp:simplePos x="0" y="0"/>
          <wp:positionH relativeFrom="column">
            <wp:posOffset>2679240</wp:posOffset>
          </wp:positionH>
          <wp:positionV relativeFrom="paragraph">
            <wp:posOffset>-2417730</wp:posOffset>
          </wp:positionV>
          <wp:extent cx="3562350" cy="3209925"/>
          <wp:effectExtent l="0" t="0" r="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2350" cy="3209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D1775" w14:textId="77777777" w:rsidR="000E4EF0" w:rsidRDefault="000E4EF0" w:rsidP="001C22FE">
      <w:pPr>
        <w:spacing w:after="0" w:line="240" w:lineRule="auto"/>
      </w:pPr>
      <w:r>
        <w:separator/>
      </w:r>
    </w:p>
  </w:footnote>
  <w:footnote w:type="continuationSeparator" w:id="0">
    <w:p w14:paraId="6A52E59C" w14:textId="77777777" w:rsidR="000E4EF0" w:rsidRDefault="000E4EF0" w:rsidP="001C2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6FE4E" w14:textId="353B7E6C" w:rsidR="00C259DE" w:rsidRDefault="00154697" w:rsidP="00C259DE">
    <w:pPr>
      <w:spacing w:before="2"/>
      <w:rPr>
        <w:rFonts w:ascii="Times New Roman"/>
        <w:sz w:val="16"/>
      </w:rPr>
    </w:pPr>
    <w:r>
      <w:rPr>
        <w:noProof/>
        <w:sz w:val="19"/>
      </w:rPr>
      <w:drawing>
        <wp:anchor distT="0" distB="0" distL="114300" distR="114300" simplePos="0" relativeHeight="251676672" behindDoc="1" locked="0" layoutInCell="1" allowOverlap="1" wp14:anchorId="3DB2C7A4" wp14:editId="51BC5D59">
          <wp:simplePos x="0" y="0"/>
          <wp:positionH relativeFrom="column">
            <wp:posOffset>-321244</wp:posOffset>
          </wp:positionH>
          <wp:positionV relativeFrom="paragraph">
            <wp:posOffset>305413</wp:posOffset>
          </wp:positionV>
          <wp:extent cx="2905125" cy="1123950"/>
          <wp:effectExtent l="0" t="0" r="0" b="0"/>
          <wp:wrapNone/>
          <wp:docPr id="5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512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210B0" w:rsidRPr="006210B0">
      <w:rPr>
        <w:noProof/>
      </w:rPr>
      <w:t xml:space="preserve"> </w:t>
    </w:r>
  </w:p>
  <w:p w14:paraId="7846BABE" w14:textId="7DED55DD" w:rsidR="00C259DE" w:rsidRDefault="00C259DE" w:rsidP="00C259DE">
    <w:pPr>
      <w:spacing w:before="107" w:line="230" w:lineRule="auto"/>
      <w:ind w:right="33"/>
      <w:rPr>
        <w:sz w:val="19"/>
      </w:rPr>
    </w:pPr>
  </w:p>
  <w:p w14:paraId="4C770502" w14:textId="5508B2A9" w:rsidR="00C259DE" w:rsidRDefault="00FF335D" w:rsidP="00C259DE">
    <w:pPr>
      <w:spacing w:line="228" w:lineRule="exact"/>
      <w:rPr>
        <w:sz w:val="19"/>
      </w:rPr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156D5F94" wp14:editId="213E2F97">
              <wp:simplePos x="0" y="0"/>
              <wp:positionH relativeFrom="column">
                <wp:posOffset>3225373</wp:posOffset>
              </wp:positionH>
              <wp:positionV relativeFrom="paragraph">
                <wp:posOffset>112395</wp:posOffset>
              </wp:positionV>
              <wp:extent cx="98425" cy="685664"/>
              <wp:effectExtent l="0" t="0" r="0" b="635"/>
              <wp:wrapNone/>
              <wp:docPr id="44" name="Group 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425" cy="685664"/>
                        <a:chOff x="0" y="0"/>
                        <a:chExt cx="98425" cy="685664"/>
                      </a:xfrm>
                    </wpg:grpSpPr>
                    <wpg:grpSp>
                      <wpg:cNvPr id="35" name="Graphic 32"/>
                      <wpg:cNvGrpSpPr/>
                      <wpg:grpSpPr>
                        <a:xfrm>
                          <a:off x="12273" y="165697"/>
                          <a:ext cx="75565" cy="53975"/>
                          <a:chOff x="13428" y="243809"/>
                          <a:chExt cx="75778" cy="54362"/>
                        </a:xfrm>
                        <a:solidFill>
                          <a:srgbClr val="2CAAE2"/>
                        </a:solidFill>
                      </wpg:grpSpPr>
                      <wps:wsp>
                        <wps:cNvPr id="36" name="Freeform: Shape 36"/>
                        <wps:cNvSpPr/>
                        <wps:spPr>
                          <a:xfrm>
                            <a:off x="13428" y="270167"/>
                            <a:ext cx="72483" cy="28005"/>
                          </a:xfrm>
                          <a:custGeom>
                            <a:avLst/>
                            <a:gdLst>
                              <a:gd name="connsiteX0" fmla="*/ 72484 w 72483"/>
                              <a:gd name="connsiteY0" fmla="*/ 26358 h 28005"/>
                              <a:gd name="connsiteX1" fmla="*/ 46126 w 72483"/>
                              <a:gd name="connsiteY1" fmla="*/ 0 h 28005"/>
                              <a:gd name="connsiteX2" fmla="*/ 36242 w 72483"/>
                              <a:gd name="connsiteY2" fmla="*/ 6589 h 28005"/>
                              <a:gd name="connsiteX3" fmla="*/ 26358 w 72483"/>
                              <a:gd name="connsiteY3" fmla="*/ 0 h 28005"/>
                              <a:gd name="connsiteX4" fmla="*/ 0 w 72483"/>
                              <a:gd name="connsiteY4" fmla="*/ 26358 h 28005"/>
                              <a:gd name="connsiteX5" fmla="*/ 4942 w 72483"/>
                              <a:gd name="connsiteY5" fmla="*/ 28005 h 28005"/>
                              <a:gd name="connsiteX6" fmla="*/ 67542 w 72483"/>
                              <a:gd name="connsiteY6" fmla="*/ 28005 h 28005"/>
                              <a:gd name="connsiteX7" fmla="*/ 72484 w 72483"/>
                              <a:gd name="connsiteY7" fmla="*/ 26358 h 28005"/>
                              <a:gd name="connsiteX8" fmla="*/ 72484 w 72483"/>
                              <a:gd name="connsiteY8" fmla="*/ 26358 h 280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72483" h="28005">
                                <a:moveTo>
                                  <a:pt x="72484" y="26358"/>
                                </a:moveTo>
                                <a:lnTo>
                                  <a:pt x="46126" y="0"/>
                                </a:lnTo>
                                <a:lnTo>
                                  <a:pt x="36242" y="6589"/>
                                </a:lnTo>
                                <a:lnTo>
                                  <a:pt x="26358" y="0"/>
                                </a:lnTo>
                                <a:lnTo>
                                  <a:pt x="0" y="26358"/>
                                </a:lnTo>
                                <a:cubicBezTo>
                                  <a:pt x="1647" y="28005"/>
                                  <a:pt x="3295" y="28005"/>
                                  <a:pt x="4942" y="28005"/>
                                </a:cubicBezTo>
                                <a:lnTo>
                                  <a:pt x="67542" y="28005"/>
                                </a:lnTo>
                                <a:cubicBezTo>
                                  <a:pt x="70836" y="28005"/>
                                  <a:pt x="72484" y="26358"/>
                                  <a:pt x="72484" y="26358"/>
                                </a:cubicBezTo>
                                <a:lnTo>
                                  <a:pt x="72484" y="26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AE2"/>
                          </a:solidFill>
                          <a:ln w="1629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reeform: Shape 37"/>
                        <wps:cNvSpPr/>
                        <wps:spPr>
                          <a:xfrm>
                            <a:off x="64496" y="247104"/>
                            <a:ext cx="24710" cy="44478"/>
                          </a:xfrm>
                          <a:custGeom>
                            <a:avLst/>
                            <a:gdLst>
                              <a:gd name="connsiteX0" fmla="*/ 24710 w 24710"/>
                              <a:gd name="connsiteY0" fmla="*/ 44479 h 44478"/>
                              <a:gd name="connsiteX1" fmla="*/ 24710 w 24710"/>
                              <a:gd name="connsiteY1" fmla="*/ 1647 h 44478"/>
                              <a:gd name="connsiteX2" fmla="*/ 24710 w 24710"/>
                              <a:gd name="connsiteY2" fmla="*/ 0 h 44478"/>
                              <a:gd name="connsiteX3" fmla="*/ 0 w 24710"/>
                              <a:gd name="connsiteY3" fmla="*/ 19768 h 44478"/>
                              <a:gd name="connsiteX4" fmla="*/ 24710 w 24710"/>
                              <a:gd name="connsiteY4" fmla="*/ 44479 h 444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4710" h="44478">
                                <a:moveTo>
                                  <a:pt x="24710" y="44479"/>
                                </a:moveTo>
                                <a:lnTo>
                                  <a:pt x="24710" y="1647"/>
                                </a:lnTo>
                                <a:cubicBezTo>
                                  <a:pt x="24710" y="1647"/>
                                  <a:pt x="24710" y="1647"/>
                                  <a:pt x="24710" y="0"/>
                                </a:cubicBezTo>
                                <a:lnTo>
                                  <a:pt x="0" y="19768"/>
                                </a:lnTo>
                                <a:lnTo>
                                  <a:pt x="24710" y="4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AE2"/>
                          </a:solidFill>
                          <a:ln w="1629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: Shape 38"/>
                        <wps:cNvSpPr/>
                        <wps:spPr>
                          <a:xfrm>
                            <a:off x="16722" y="243809"/>
                            <a:ext cx="69189" cy="28005"/>
                          </a:xfrm>
                          <a:custGeom>
                            <a:avLst/>
                            <a:gdLst>
                              <a:gd name="connsiteX0" fmla="*/ 34595 w 69189"/>
                              <a:gd name="connsiteY0" fmla="*/ 28005 h 28005"/>
                              <a:gd name="connsiteX1" fmla="*/ 69189 w 69189"/>
                              <a:gd name="connsiteY1" fmla="*/ 1647 h 28005"/>
                              <a:gd name="connsiteX2" fmla="*/ 65894 w 69189"/>
                              <a:gd name="connsiteY2" fmla="*/ 0 h 28005"/>
                              <a:gd name="connsiteX3" fmla="*/ 3295 w 69189"/>
                              <a:gd name="connsiteY3" fmla="*/ 0 h 28005"/>
                              <a:gd name="connsiteX4" fmla="*/ 0 w 69189"/>
                              <a:gd name="connsiteY4" fmla="*/ 1647 h 28005"/>
                              <a:gd name="connsiteX5" fmla="*/ 34595 w 69189"/>
                              <a:gd name="connsiteY5" fmla="*/ 28005 h 280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9189" h="28005">
                                <a:moveTo>
                                  <a:pt x="34595" y="28005"/>
                                </a:moveTo>
                                <a:lnTo>
                                  <a:pt x="69189" y="1647"/>
                                </a:lnTo>
                                <a:cubicBezTo>
                                  <a:pt x="67542" y="1647"/>
                                  <a:pt x="67542" y="0"/>
                                  <a:pt x="65894" y="0"/>
                                </a:cubicBezTo>
                                <a:lnTo>
                                  <a:pt x="3295" y="0"/>
                                </a:lnTo>
                                <a:cubicBezTo>
                                  <a:pt x="1647" y="0"/>
                                  <a:pt x="1647" y="0"/>
                                  <a:pt x="0" y="1647"/>
                                </a:cubicBezTo>
                                <a:lnTo>
                                  <a:pt x="34595" y="28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AE2"/>
                          </a:solidFill>
                          <a:ln w="1629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reeform: Shape 39"/>
                        <wps:cNvSpPr/>
                        <wps:spPr>
                          <a:xfrm>
                            <a:off x="13428" y="248751"/>
                            <a:ext cx="24710" cy="44478"/>
                          </a:xfrm>
                          <a:custGeom>
                            <a:avLst/>
                            <a:gdLst>
                              <a:gd name="connsiteX0" fmla="*/ 24710 w 24710"/>
                              <a:gd name="connsiteY0" fmla="*/ 18121 h 44478"/>
                              <a:gd name="connsiteX1" fmla="*/ 0 w 24710"/>
                              <a:gd name="connsiteY1" fmla="*/ 0 h 44478"/>
                              <a:gd name="connsiteX2" fmla="*/ 0 w 24710"/>
                              <a:gd name="connsiteY2" fmla="*/ 1647 h 44478"/>
                              <a:gd name="connsiteX3" fmla="*/ 0 w 24710"/>
                              <a:gd name="connsiteY3" fmla="*/ 44479 h 44478"/>
                              <a:gd name="connsiteX4" fmla="*/ 24710 w 24710"/>
                              <a:gd name="connsiteY4" fmla="*/ 18121 h 444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4710" h="44478">
                                <a:moveTo>
                                  <a:pt x="24710" y="18121"/>
                                </a:move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1647"/>
                                </a:cubicBezTo>
                                <a:lnTo>
                                  <a:pt x="0" y="44479"/>
                                </a:lnTo>
                                <a:lnTo>
                                  <a:pt x="24710" y="1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AE2"/>
                          </a:solidFill>
                          <a:ln w="1629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41" name="Freeform: Shape 41"/>
                      <wps:cNvSpPr/>
                      <wps:spPr>
                        <a:xfrm>
                          <a:off x="18410" y="0"/>
                          <a:ext cx="65894" cy="80720"/>
                        </a:xfrm>
                        <a:custGeom>
                          <a:avLst/>
                          <a:gdLst>
                            <a:gd name="connsiteX0" fmla="*/ 32947 w 65894"/>
                            <a:gd name="connsiteY0" fmla="*/ 0 h 80720"/>
                            <a:gd name="connsiteX1" fmla="*/ 0 w 65894"/>
                            <a:gd name="connsiteY1" fmla="*/ 32947 h 80720"/>
                            <a:gd name="connsiteX2" fmla="*/ 32947 w 65894"/>
                            <a:gd name="connsiteY2" fmla="*/ 80721 h 80720"/>
                            <a:gd name="connsiteX3" fmla="*/ 65894 w 65894"/>
                            <a:gd name="connsiteY3" fmla="*/ 32947 h 80720"/>
                            <a:gd name="connsiteX4" fmla="*/ 32947 w 65894"/>
                            <a:gd name="connsiteY4" fmla="*/ 0 h 80720"/>
                            <a:gd name="connsiteX5" fmla="*/ 32947 w 65894"/>
                            <a:gd name="connsiteY5" fmla="*/ 44479 h 80720"/>
                            <a:gd name="connsiteX6" fmla="*/ 19768 w 65894"/>
                            <a:gd name="connsiteY6" fmla="*/ 31300 h 80720"/>
                            <a:gd name="connsiteX7" fmla="*/ 32947 w 65894"/>
                            <a:gd name="connsiteY7" fmla="*/ 18121 h 80720"/>
                            <a:gd name="connsiteX8" fmla="*/ 46126 w 65894"/>
                            <a:gd name="connsiteY8" fmla="*/ 31300 h 80720"/>
                            <a:gd name="connsiteX9" fmla="*/ 32947 w 65894"/>
                            <a:gd name="connsiteY9" fmla="*/ 44479 h 807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5894" h="80720">
                              <a:moveTo>
                                <a:pt x="32947" y="0"/>
                              </a:moveTo>
                              <a:cubicBezTo>
                                <a:pt x="14826" y="0"/>
                                <a:pt x="0" y="14826"/>
                                <a:pt x="0" y="32947"/>
                              </a:cubicBezTo>
                              <a:cubicBezTo>
                                <a:pt x="0" y="59305"/>
                                <a:pt x="32947" y="80721"/>
                                <a:pt x="32947" y="80721"/>
                              </a:cubicBezTo>
                              <a:cubicBezTo>
                                <a:pt x="32947" y="80721"/>
                                <a:pt x="65894" y="59305"/>
                                <a:pt x="65894" y="32947"/>
                              </a:cubicBezTo>
                              <a:cubicBezTo>
                                <a:pt x="65894" y="14826"/>
                                <a:pt x="51068" y="0"/>
                                <a:pt x="32947" y="0"/>
                              </a:cubicBezTo>
                              <a:close/>
                              <a:moveTo>
                                <a:pt x="32947" y="44479"/>
                              </a:moveTo>
                              <a:cubicBezTo>
                                <a:pt x="24710" y="44479"/>
                                <a:pt x="19768" y="37889"/>
                                <a:pt x="19768" y="31300"/>
                              </a:cubicBezTo>
                              <a:cubicBezTo>
                                <a:pt x="19768" y="23063"/>
                                <a:pt x="26358" y="18121"/>
                                <a:pt x="32947" y="18121"/>
                              </a:cubicBezTo>
                              <a:cubicBezTo>
                                <a:pt x="41184" y="18121"/>
                                <a:pt x="46126" y="24710"/>
                                <a:pt x="46126" y="31300"/>
                              </a:cubicBezTo>
                              <a:cubicBezTo>
                                <a:pt x="46126" y="37889"/>
                                <a:pt x="41184" y="44479"/>
                                <a:pt x="32947" y="444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AAE2"/>
                        </a:solidFill>
                        <a:ln w="1629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Freeform: Shape 40"/>
                      <wps:cNvSpPr/>
                      <wps:spPr>
                        <a:xfrm>
                          <a:off x="12273" y="444927"/>
                          <a:ext cx="76835" cy="80645"/>
                        </a:xfrm>
                        <a:custGeom>
                          <a:avLst/>
                          <a:gdLst>
                            <a:gd name="connsiteX0" fmla="*/ 57658 w 77425"/>
                            <a:gd name="connsiteY0" fmla="*/ 21416 h 80720"/>
                            <a:gd name="connsiteX1" fmla="*/ 44479 w 77425"/>
                            <a:gd name="connsiteY1" fmla="*/ 18121 h 80720"/>
                            <a:gd name="connsiteX2" fmla="*/ 18121 w 77425"/>
                            <a:gd name="connsiteY2" fmla="*/ 44479 h 80720"/>
                            <a:gd name="connsiteX3" fmla="*/ 31300 w 77425"/>
                            <a:gd name="connsiteY3" fmla="*/ 59305 h 80720"/>
                            <a:gd name="connsiteX4" fmla="*/ 46126 w 77425"/>
                            <a:gd name="connsiteY4" fmla="*/ 49421 h 80720"/>
                            <a:gd name="connsiteX5" fmla="*/ 46126 w 77425"/>
                            <a:gd name="connsiteY5" fmla="*/ 49421 h 80720"/>
                            <a:gd name="connsiteX6" fmla="*/ 56010 w 77425"/>
                            <a:gd name="connsiteY6" fmla="*/ 59305 h 80720"/>
                            <a:gd name="connsiteX7" fmla="*/ 77426 w 77425"/>
                            <a:gd name="connsiteY7" fmla="*/ 32947 h 80720"/>
                            <a:gd name="connsiteX8" fmla="*/ 42831 w 77425"/>
                            <a:gd name="connsiteY8" fmla="*/ 0 h 80720"/>
                            <a:gd name="connsiteX9" fmla="*/ 0 w 77425"/>
                            <a:gd name="connsiteY9" fmla="*/ 44479 h 80720"/>
                            <a:gd name="connsiteX10" fmla="*/ 34595 w 77425"/>
                            <a:gd name="connsiteY10" fmla="*/ 80721 h 80720"/>
                            <a:gd name="connsiteX11" fmla="*/ 56010 w 77425"/>
                            <a:gd name="connsiteY11" fmla="*/ 75778 h 80720"/>
                            <a:gd name="connsiteX12" fmla="*/ 54363 w 77425"/>
                            <a:gd name="connsiteY12" fmla="*/ 69189 h 80720"/>
                            <a:gd name="connsiteX13" fmla="*/ 37889 w 77425"/>
                            <a:gd name="connsiteY13" fmla="*/ 72484 h 80720"/>
                            <a:gd name="connsiteX14" fmla="*/ 8237 w 77425"/>
                            <a:gd name="connsiteY14" fmla="*/ 42831 h 80720"/>
                            <a:gd name="connsiteX15" fmla="*/ 41184 w 77425"/>
                            <a:gd name="connsiteY15" fmla="*/ 6589 h 80720"/>
                            <a:gd name="connsiteX16" fmla="*/ 69189 w 77425"/>
                            <a:gd name="connsiteY16" fmla="*/ 34595 h 80720"/>
                            <a:gd name="connsiteX17" fmla="*/ 57658 w 77425"/>
                            <a:gd name="connsiteY17" fmla="*/ 54363 h 80720"/>
                            <a:gd name="connsiteX18" fmla="*/ 54363 w 77425"/>
                            <a:gd name="connsiteY18" fmla="*/ 42831 h 80720"/>
                            <a:gd name="connsiteX19" fmla="*/ 57658 w 77425"/>
                            <a:gd name="connsiteY19" fmla="*/ 21416 h 80720"/>
                            <a:gd name="connsiteX20" fmla="*/ 44479 w 77425"/>
                            <a:gd name="connsiteY20" fmla="*/ 37889 h 80720"/>
                            <a:gd name="connsiteX21" fmla="*/ 32947 w 77425"/>
                            <a:gd name="connsiteY21" fmla="*/ 51068 h 80720"/>
                            <a:gd name="connsiteX22" fmla="*/ 26358 w 77425"/>
                            <a:gd name="connsiteY22" fmla="*/ 42831 h 80720"/>
                            <a:gd name="connsiteX23" fmla="*/ 41184 w 77425"/>
                            <a:gd name="connsiteY23" fmla="*/ 24710 h 80720"/>
                            <a:gd name="connsiteX24" fmla="*/ 46126 w 77425"/>
                            <a:gd name="connsiteY24" fmla="*/ 24710 h 80720"/>
                            <a:gd name="connsiteX25" fmla="*/ 44479 w 77425"/>
                            <a:gd name="connsiteY25" fmla="*/ 37889 h 807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77425" h="80720">
                              <a:moveTo>
                                <a:pt x="57658" y="21416"/>
                              </a:moveTo>
                              <a:cubicBezTo>
                                <a:pt x="54363" y="19768"/>
                                <a:pt x="49421" y="18121"/>
                                <a:pt x="44479" y="18121"/>
                              </a:cubicBezTo>
                              <a:cubicBezTo>
                                <a:pt x="28005" y="18121"/>
                                <a:pt x="18121" y="31300"/>
                                <a:pt x="18121" y="44479"/>
                              </a:cubicBezTo>
                              <a:cubicBezTo>
                                <a:pt x="18121" y="54363"/>
                                <a:pt x="23063" y="59305"/>
                                <a:pt x="31300" y="59305"/>
                              </a:cubicBezTo>
                              <a:cubicBezTo>
                                <a:pt x="37889" y="59305"/>
                                <a:pt x="42831" y="56010"/>
                                <a:pt x="46126" y="49421"/>
                              </a:cubicBezTo>
                              <a:lnTo>
                                <a:pt x="46126" y="49421"/>
                              </a:lnTo>
                              <a:cubicBezTo>
                                <a:pt x="46126" y="56010"/>
                                <a:pt x="51068" y="59305"/>
                                <a:pt x="56010" y="59305"/>
                              </a:cubicBezTo>
                              <a:cubicBezTo>
                                <a:pt x="67542" y="59305"/>
                                <a:pt x="77426" y="49421"/>
                                <a:pt x="77426" y="32947"/>
                              </a:cubicBezTo>
                              <a:cubicBezTo>
                                <a:pt x="77426" y="13179"/>
                                <a:pt x="64247" y="0"/>
                                <a:pt x="42831" y="0"/>
                              </a:cubicBezTo>
                              <a:cubicBezTo>
                                <a:pt x="16474" y="0"/>
                                <a:pt x="0" y="19768"/>
                                <a:pt x="0" y="44479"/>
                              </a:cubicBezTo>
                              <a:cubicBezTo>
                                <a:pt x="0" y="67542"/>
                                <a:pt x="16474" y="80721"/>
                                <a:pt x="34595" y="80721"/>
                              </a:cubicBezTo>
                              <a:cubicBezTo>
                                <a:pt x="42831" y="80721"/>
                                <a:pt x="49421" y="79073"/>
                                <a:pt x="56010" y="75778"/>
                              </a:cubicBezTo>
                              <a:lnTo>
                                <a:pt x="54363" y="69189"/>
                              </a:lnTo>
                              <a:cubicBezTo>
                                <a:pt x="49421" y="70836"/>
                                <a:pt x="42831" y="72484"/>
                                <a:pt x="37889" y="72484"/>
                              </a:cubicBezTo>
                              <a:cubicBezTo>
                                <a:pt x="21416" y="72484"/>
                                <a:pt x="8237" y="60952"/>
                                <a:pt x="8237" y="42831"/>
                              </a:cubicBezTo>
                              <a:cubicBezTo>
                                <a:pt x="8237" y="19768"/>
                                <a:pt x="23063" y="6589"/>
                                <a:pt x="41184" y="6589"/>
                              </a:cubicBezTo>
                              <a:cubicBezTo>
                                <a:pt x="59305" y="6589"/>
                                <a:pt x="69189" y="18121"/>
                                <a:pt x="69189" y="34595"/>
                              </a:cubicBezTo>
                              <a:cubicBezTo>
                                <a:pt x="69189" y="47773"/>
                                <a:pt x="62600" y="54363"/>
                                <a:pt x="57658" y="54363"/>
                              </a:cubicBezTo>
                              <a:cubicBezTo>
                                <a:pt x="54363" y="54363"/>
                                <a:pt x="52715" y="51068"/>
                                <a:pt x="54363" y="42831"/>
                              </a:cubicBezTo>
                              <a:lnTo>
                                <a:pt x="57658" y="21416"/>
                              </a:lnTo>
                              <a:close/>
                              <a:moveTo>
                                <a:pt x="44479" y="37889"/>
                              </a:moveTo>
                              <a:cubicBezTo>
                                <a:pt x="42831" y="44479"/>
                                <a:pt x="37889" y="51068"/>
                                <a:pt x="32947" y="51068"/>
                              </a:cubicBezTo>
                              <a:cubicBezTo>
                                <a:pt x="28005" y="51068"/>
                                <a:pt x="26358" y="47773"/>
                                <a:pt x="26358" y="42831"/>
                              </a:cubicBezTo>
                              <a:cubicBezTo>
                                <a:pt x="26358" y="32947"/>
                                <a:pt x="32947" y="24710"/>
                                <a:pt x="41184" y="24710"/>
                              </a:cubicBezTo>
                              <a:cubicBezTo>
                                <a:pt x="42831" y="24710"/>
                                <a:pt x="44479" y="24710"/>
                                <a:pt x="46126" y="24710"/>
                              </a:cubicBezTo>
                              <a:lnTo>
                                <a:pt x="44479" y="37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AAE2"/>
                        </a:solidFill>
                        <a:ln w="1629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Freeform: Shape 42"/>
                      <wps:cNvSpPr/>
                      <wps:spPr>
                        <a:xfrm>
                          <a:off x="12273" y="303778"/>
                          <a:ext cx="77470" cy="76835"/>
                        </a:xfrm>
                        <a:custGeom>
                          <a:avLst/>
                          <a:gdLst>
                            <a:gd name="connsiteX0" fmla="*/ 76854 w 77839"/>
                            <a:gd name="connsiteY0" fmla="*/ 68274 h 77192"/>
                            <a:gd name="connsiteX1" fmla="*/ 68618 w 77839"/>
                            <a:gd name="connsiteY1" fmla="*/ 74863 h 77192"/>
                            <a:gd name="connsiteX2" fmla="*/ 52144 w 77839"/>
                            <a:gd name="connsiteY2" fmla="*/ 76511 h 77192"/>
                            <a:gd name="connsiteX3" fmla="*/ 24139 w 77839"/>
                            <a:gd name="connsiteY3" fmla="*/ 60037 h 77192"/>
                            <a:gd name="connsiteX4" fmla="*/ 2723 w 77839"/>
                            <a:gd name="connsiteY4" fmla="*/ 30385 h 77192"/>
                            <a:gd name="connsiteX5" fmla="*/ 1076 w 77839"/>
                            <a:gd name="connsiteY5" fmla="*/ 12264 h 77192"/>
                            <a:gd name="connsiteX6" fmla="*/ 10960 w 77839"/>
                            <a:gd name="connsiteY6" fmla="*/ 732 h 77192"/>
                            <a:gd name="connsiteX7" fmla="*/ 14255 w 77839"/>
                            <a:gd name="connsiteY7" fmla="*/ 732 h 77192"/>
                            <a:gd name="connsiteX8" fmla="*/ 29081 w 77839"/>
                            <a:gd name="connsiteY8" fmla="*/ 15558 h 77192"/>
                            <a:gd name="connsiteX9" fmla="*/ 29081 w 77839"/>
                            <a:gd name="connsiteY9" fmla="*/ 18853 h 77192"/>
                            <a:gd name="connsiteX10" fmla="*/ 19197 w 77839"/>
                            <a:gd name="connsiteY10" fmla="*/ 27090 h 77192"/>
                            <a:gd name="connsiteX11" fmla="*/ 17549 w 77839"/>
                            <a:gd name="connsiteY11" fmla="*/ 33679 h 77192"/>
                            <a:gd name="connsiteX12" fmla="*/ 25786 w 77839"/>
                            <a:gd name="connsiteY12" fmla="*/ 43563 h 77192"/>
                            <a:gd name="connsiteX13" fmla="*/ 40612 w 77839"/>
                            <a:gd name="connsiteY13" fmla="*/ 56742 h 77192"/>
                            <a:gd name="connsiteX14" fmla="*/ 45554 w 77839"/>
                            <a:gd name="connsiteY14" fmla="*/ 56742 h 77192"/>
                            <a:gd name="connsiteX15" fmla="*/ 55439 w 77839"/>
                            <a:gd name="connsiteY15" fmla="*/ 46858 h 77192"/>
                            <a:gd name="connsiteX16" fmla="*/ 60381 w 77839"/>
                            <a:gd name="connsiteY16" fmla="*/ 46858 h 77192"/>
                            <a:gd name="connsiteX17" fmla="*/ 73560 w 77839"/>
                            <a:gd name="connsiteY17" fmla="*/ 60037 h 77192"/>
                            <a:gd name="connsiteX18" fmla="*/ 76854 w 77839"/>
                            <a:gd name="connsiteY18" fmla="*/ 68274 h 771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77839" h="77192">
                              <a:moveTo>
                                <a:pt x="76854" y="68274"/>
                              </a:moveTo>
                              <a:cubicBezTo>
                                <a:pt x="75207" y="69921"/>
                                <a:pt x="73560" y="73216"/>
                                <a:pt x="68618" y="74863"/>
                              </a:cubicBezTo>
                              <a:cubicBezTo>
                                <a:pt x="65323" y="76511"/>
                                <a:pt x="58733" y="78158"/>
                                <a:pt x="52144" y="76511"/>
                              </a:cubicBezTo>
                              <a:cubicBezTo>
                                <a:pt x="45554" y="74863"/>
                                <a:pt x="32376" y="68274"/>
                                <a:pt x="24139" y="60037"/>
                              </a:cubicBezTo>
                              <a:cubicBezTo>
                                <a:pt x="15902" y="53448"/>
                                <a:pt x="6018" y="40269"/>
                                <a:pt x="2723" y="30385"/>
                              </a:cubicBezTo>
                              <a:cubicBezTo>
                                <a:pt x="-2219" y="20500"/>
                                <a:pt x="1076" y="15558"/>
                                <a:pt x="1076" y="12264"/>
                              </a:cubicBezTo>
                              <a:cubicBezTo>
                                <a:pt x="2723" y="8969"/>
                                <a:pt x="9313" y="2380"/>
                                <a:pt x="10960" y="732"/>
                              </a:cubicBezTo>
                              <a:cubicBezTo>
                                <a:pt x="12607" y="-915"/>
                                <a:pt x="14255" y="732"/>
                                <a:pt x="14255" y="732"/>
                              </a:cubicBezTo>
                              <a:cubicBezTo>
                                <a:pt x="14255" y="732"/>
                                <a:pt x="27434" y="13911"/>
                                <a:pt x="29081" y="15558"/>
                              </a:cubicBezTo>
                              <a:cubicBezTo>
                                <a:pt x="30728" y="17206"/>
                                <a:pt x="30728" y="18853"/>
                                <a:pt x="29081" y="18853"/>
                              </a:cubicBezTo>
                              <a:cubicBezTo>
                                <a:pt x="27434" y="18853"/>
                                <a:pt x="22491" y="25443"/>
                                <a:pt x="19197" y="27090"/>
                              </a:cubicBezTo>
                              <a:cubicBezTo>
                                <a:pt x="15902" y="30385"/>
                                <a:pt x="17549" y="32032"/>
                                <a:pt x="17549" y="33679"/>
                              </a:cubicBezTo>
                              <a:cubicBezTo>
                                <a:pt x="19197" y="35327"/>
                                <a:pt x="20844" y="38621"/>
                                <a:pt x="25786" y="43563"/>
                              </a:cubicBezTo>
                              <a:cubicBezTo>
                                <a:pt x="30728" y="48506"/>
                                <a:pt x="38965" y="55095"/>
                                <a:pt x="40612" y="56742"/>
                              </a:cubicBezTo>
                              <a:cubicBezTo>
                                <a:pt x="42260" y="58390"/>
                                <a:pt x="45554" y="58390"/>
                                <a:pt x="45554" y="56742"/>
                              </a:cubicBezTo>
                              <a:cubicBezTo>
                                <a:pt x="47202" y="55095"/>
                                <a:pt x="53791" y="48506"/>
                                <a:pt x="55439" y="46858"/>
                              </a:cubicBezTo>
                              <a:cubicBezTo>
                                <a:pt x="57086" y="45211"/>
                                <a:pt x="58733" y="45211"/>
                                <a:pt x="60381" y="46858"/>
                              </a:cubicBezTo>
                              <a:cubicBezTo>
                                <a:pt x="60381" y="46858"/>
                                <a:pt x="71912" y="58390"/>
                                <a:pt x="73560" y="60037"/>
                              </a:cubicBezTo>
                              <a:cubicBezTo>
                                <a:pt x="78502" y="64979"/>
                                <a:pt x="78502" y="66626"/>
                                <a:pt x="76854" y="682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AAE2"/>
                        </a:solidFill>
                        <a:ln w="1629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Freeform: Shape 43"/>
                      <wps:cNvSpPr/>
                      <wps:spPr>
                        <a:xfrm>
                          <a:off x="0" y="589144"/>
                          <a:ext cx="98425" cy="96520"/>
                        </a:xfrm>
                        <a:custGeom>
                          <a:avLst/>
                          <a:gdLst>
                            <a:gd name="connsiteX0" fmla="*/ 61201 w 99015"/>
                            <a:gd name="connsiteY0" fmla="*/ 72938 h 96647"/>
                            <a:gd name="connsiteX1" fmla="*/ 69438 w 99015"/>
                            <a:gd name="connsiteY1" fmla="*/ 71291 h 96647"/>
                            <a:gd name="connsiteX2" fmla="*/ 82617 w 99015"/>
                            <a:gd name="connsiteY2" fmla="*/ 53170 h 96647"/>
                            <a:gd name="connsiteX3" fmla="*/ 79322 w 99015"/>
                            <a:gd name="connsiteY3" fmla="*/ 35049 h 96647"/>
                            <a:gd name="connsiteX4" fmla="*/ 79322 w 99015"/>
                            <a:gd name="connsiteY4" fmla="*/ 31754 h 96647"/>
                            <a:gd name="connsiteX5" fmla="*/ 79322 w 99015"/>
                            <a:gd name="connsiteY5" fmla="*/ 21870 h 96647"/>
                            <a:gd name="connsiteX6" fmla="*/ 76027 w 99015"/>
                            <a:gd name="connsiteY6" fmla="*/ 20223 h 96647"/>
                            <a:gd name="connsiteX7" fmla="*/ 66143 w 99015"/>
                            <a:gd name="connsiteY7" fmla="*/ 23517 h 96647"/>
                            <a:gd name="connsiteX8" fmla="*/ 62848 w 99015"/>
                            <a:gd name="connsiteY8" fmla="*/ 23517 h 96647"/>
                            <a:gd name="connsiteX9" fmla="*/ 41433 w 99015"/>
                            <a:gd name="connsiteY9" fmla="*/ 23517 h 96647"/>
                            <a:gd name="connsiteX10" fmla="*/ 38138 w 99015"/>
                            <a:gd name="connsiteY10" fmla="*/ 23517 h 96647"/>
                            <a:gd name="connsiteX11" fmla="*/ 29901 w 99015"/>
                            <a:gd name="connsiteY11" fmla="*/ 20223 h 96647"/>
                            <a:gd name="connsiteX12" fmla="*/ 24959 w 99015"/>
                            <a:gd name="connsiteY12" fmla="*/ 23517 h 96647"/>
                            <a:gd name="connsiteX13" fmla="*/ 24959 w 99015"/>
                            <a:gd name="connsiteY13" fmla="*/ 31754 h 96647"/>
                            <a:gd name="connsiteX14" fmla="*/ 24959 w 99015"/>
                            <a:gd name="connsiteY14" fmla="*/ 35049 h 96647"/>
                            <a:gd name="connsiteX15" fmla="*/ 21664 w 99015"/>
                            <a:gd name="connsiteY15" fmla="*/ 44933 h 96647"/>
                            <a:gd name="connsiteX16" fmla="*/ 26607 w 99015"/>
                            <a:gd name="connsiteY16" fmla="*/ 64701 h 96647"/>
                            <a:gd name="connsiteX17" fmla="*/ 41433 w 99015"/>
                            <a:gd name="connsiteY17" fmla="*/ 71291 h 96647"/>
                            <a:gd name="connsiteX18" fmla="*/ 43080 w 99015"/>
                            <a:gd name="connsiteY18" fmla="*/ 71291 h 96647"/>
                            <a:gd name="connsiteX19" fmla="*/ 39785 w 99015"/>
                            <a:gd name="connsiteY19" fmla="*/ 76233 h 96647"/>
                            <a:gd name="connsiteX20" fmla="*/ 38138 w 99015"/>
                            <a:gd name="connsiteY20" fmla="*/ 77880 h 96647"/>
                            <a:gd name="connsiteX21" fmla="*/ 26607 w 99015"/>
                            <a:gd name="connsiteY21" fmla="*/ 76233 h 96647"/>
                            <a:gd name="connsiteX22" fmla="*/ 21664 w 99015"/>
                            <a:gd name="connsiteY22" fmla="*/ 71291 h 96647"/>
                            <a:gd name="connsiteX23" fmla="*/ 16722 w 99015"/>
                            <a:gd name="connsiteY23" fmla="*/ 67996 h 96647"/>
                            <a:gd name="connsiteX24" fmla="*/ 13428 w 99015"/>
                            <a:gd name="connsiteY24" fmla="*/ 67996 h 96647"/>
                            <a:gd name="connsiteX25" fmla="*/ 13428 w 99015"/>
                            <a:gd name="connsiteY25" fmla="*/ 69643 h 96647"/>
                            <a:gd name="connsiteX26" fmla="*/ 15075 w 99015"/>
                            <a:gd name="connsiteY26" fmla="*/ 71291 h 96647"/>
                            <a:gd name="connsiteX27" fmla="*/ 20017 w 99015"/>
                            <a:gd name="connsiteY27" fmla="*/ 77880 h 96647"/>
                            <a:gd name="connsiteX28" fmla="*/ 31549 w 99015"/>
                            <a:gd name="connsiteY28" fmla="*/ 84470 h 96647"/>
                            <a:gd name="connsiteX29" fmla="*/ 36491 w 99015"/>
                            <a:gd name="connsiteY29" fmla="*/ 84470 h 96647"/>
                            <a:gd name="connsiteX30" fmla="*/ 36491 w 99015"/>
                            <a:gd name="connsiteY30" fmla="*/ 94354 h 96647"/>
                            <a:gd name="connsiteX31" fmla="*/ 33196 w 99015"/>
                            <a:gd name="connsiteY31" fmla="*/ 96001 h 96647"/>
                            <a:gd name="connsiteX32" fmla="*/ 18370 w 99015"/>
                            <a:gd name="connsiteY32" fmla="*/ 87764 h 96647"/>
                            <a:gd name="connsiteX33" fmla="*/ 249 w 99015"/>
                            <a:gd name="connsiteY33" fmla="*/ 46580 h 96647"/>
                            <a:gd name="connsiteX34" fmla="*/ 41433 w 99015"/>
                            <a:gd name="connsiteY34" fmla="*/ 454 h 96647"/>
                            <a:gd name="connsiteX35" fmla="*/ 97443 w 99015"/>
                            <a:gd name="connsiteY35" fmla="*/ 38344 h 96647"/>
                            <a:gd name="connsiteX36" fmla="*/ 66143 w 99015"/>
                            <a:gd name="connsiteY36" fmla="*/ 96001 h 96647"/>
                            <a:gd name="connsiteX37" fmla="*/ 61201 w 99015"/>
                            <a:gd name="connsiteY37" fmla="*/ 92706 h 96647"/>
                            <a:gd name="connsiteX38" fmla="*/ 61201 w 99015"/>
                            <a:gd name="connsiteY38" fmla="*/ 82822 h 96647"/>
                            <a:gd name="connsiteX39" fmla="*/ 61201 w 99015"/>
                            <a:gd name="connsiteY39" fmla="*/ 72938 h 966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</a:cxnLst>
                          <a:rect l="l" t="t" r="r" b="b"/>
                          <a:pathLst>
                            <a:path w="99015" h="96647">
                              <a:moveTo>
                                <a:pt x="61201" y="72938"/>
                              </a:moveTo>
                              <a:cubicBezTo>
                                <a:pt x="64496" y="71291"/>
                                <a:pt x="67790" y="71291"/>
                                <a:pt x="69438" y="71291"/>
                              </a:cubicBezTo>
                              <a:cubicBezTo>
                                <a:pt x="77675" y="67996"/>
                                <a:pt x="80969" y="63054"/>
                                <a:pt x="82617" y="53170"/>
                              </a:cubicBezTo>
                              <a:cubicBezTo>
                                <a:pt x="84264" y="46580"/>
                                <a:pt x="82617" y="39991"/>
                                <a:pt x="79322" y="35049"/>
                              </a:cubicBezTo>
                              <a:cubicBezTo>
                                <a:pt x="79322" y="35049"/>
                                <a:pt x="79322" y="33402"/>
                                <a:pt x="79322" y="31754"/>
                              </a:cubicBezTo>
                              <a:cubicBezTo>
                                <a:pt x="79322" y="28460"/>
                                <a:pt x="79322" y="25165"/>
                                <a:pt x="79322" y="21870"/>
                              </a:cubicBezTo>
                              <a:cubicBezTo>
                                <a:pt x="79322" y="20223"/>
                                <a:pt x="77675" y="20223"/>
                                <a:pt x="76027" y="20223"/>
                              </a:cubicBezTo>
                              <a:cubicBezTo>
                                <a:pt x="72733" y="21870"/>
                                <a:pt x="69438" y="23517"/>
                                <a:pt x="66143" y="23517"/>
                              </a:cubicBezTo>
                              <a:cubicBezTo>
                                <a:pt x="64496" y="23517"/>
                                <a:pt x="64496" y="23517"/>
                                <a:pt x="62848" y="23517"/>
                              </a:cubicBezTo>
                              <a:cubicBezTo>
                                <a:pt x="56259" y="21870"/>
                                <a:pt x="48022" y="21870"/>
                                <a:pt x="41433" y="23517"/>
                              </a:cubicBezTo>
                              <a:cubicBezTo>
                                <a:pt x="39785" y="23517"/>
                                <a:pt x="38138" y="23517"/>
                                <a:pt x="38138" y="23517"/>
                              </a:cubicBezTo>
                              <a:cubicBezTo>
                                <a:pt x="34843" y="21870"/>
                                <a:pt x="33196" y="20223"/>
                                <a:pt x="29901" y="20223"/>
                              </a:cubicBezTo>
                              <a:cubicBezTo>
                                <a:pt x="26607" y="18575"/>
                                <a:pt x="24959" y="20223"/>
                                <a:pt x="24959" y="23517"/>
                              </a:cubicBezTo>
                              <a:cubicBezTo>
                                <a:pt x="24959" y="26812"/>
                                <a:pt x="24959" y="28460"/>
                                <a:pt x="24959" y="31754"/>
                              </a:cubicBezTo>
                              <a:cubicBezTo>
                                <a:pt x="24959" y="33402"/>
                                <a:pt x="24959" y="33402"/>
                                <a:pt x="24959" y="35049"/>
                              </a:cubicBezTo>
                              <a:cubicBezTo>
                                <a:pt x="23312" y="38344"/>
                                <a:pt x="21664" y="41638"/>
                                <a:pt x="21664" y="44933"/>
                              </a:cubicBezTo>
                              <a:cubicBezTo>
                                <a:pt x="21664" y="51522"/>
                                <a:pt x="21664" y="58112"/>
                                <a:pt x="26607" y="64701"/>
                              </a:cubicBezTo>
                              <a:cubicBezTo>
                                <a:pt x="29901" y="69643"/>
                                <a:pt x="36491" y="71291"/>
                                <a:pt x="41433" y="71291"/>
                              </a:cubicBezTo>
                              <a:cubicBezTo>
                                <a:pt x="41433" y="71291"/>
                                <a:pt x="43080" y="71291"/>
                                <a:pt x="43080" y="71291"/>
                              </a:cubicBezTo>
                              <a:cubicBezTo>
                                <a:pt x="41433" y="72938"/>
                                <a:pt x="41433" y="74585"/>
                                <a:pt x="39785" y="76233"/>
                              </a:cubicBezTo>
                              <a:cubicBezTo>
                                <a:pt x="39785" y="76233"/>
                                <a:pt x="39785" y="77880"/>
                                <a:pt x="38138" y="77880"/>
                              </a:cubicBezTo>
                              <a:cubicBezTo>
                                <a:pt x="34843" y="79528"/>
                                <a:pt x="29901" y="79528"/>
                                <a:pt x="26607" y="76233"/>
                              </a:cubicBezTo>
                              <a:cubicBezTo>
                                <a:pt x="24959" y="74585"/>
                                <a:pt x="23312" y="72938"/>
                                <a:pt x="21664" y="71291"/>
                              </a:cubicBezTo>
                              <a:cubicBezTo>
                                <a:pt x="20017" y="69643"/>
                                <a:pt x="18370" y="69643"/>
                                <a:pt x="16722" y="67996"/>
                              </a:cubicBezTo>
                              <a:cubicBezTo>
                                <a:pt x="15075" y="67996"/>
                                <a:pt x="15075" y="67996"/>
                                <a:pt x="13428" y="67996"/>
                              </a:cubicBezTo>
                              <a:cubicBezTo>
                                <a:pt x="13428" y="67996"/>
                                <a:pt x="13428" y="67996"/>
                                <a:pt x="13428" y="69643"/>
                              </a:cubicBezTo>
                              <a:cubicBezTo>
                                <a:pt x="13428" y="69643"/>
                                <a:pt x="15075" y="71291"/>
                                <a:pt x="15075" y="71291"/>
                              </a:cubicBezTo>
                              <a:cubicBezTo>
                                <a:pt x="16722" y="72938"/>
                                <a:pt x="18370" y="76233"/>
                                <a:pt x="20017" y="77880"/>
                              </a:cubicBezTo>
                              <a:cubicBezTo>
                                <a:pt x="23312" y="82822"/>
                                <a:pt x="26607" y="84470"/>
                                <a:pt x="31549" y="84470"/>
                              </a:cubicBezTo>
                              <a:cubicBezTo>
                                <a:pt x="33196" y="84470"/>
                                <a:pt x="34843" y="84470"/>
                                <a:pt x="36491" y="84470"/>
                              </a:cubicBezTo>
                              <a:cubicBezTo>
                                <a:pt x="36491" y="87764"/>
                                <a:pt x="36491" y="91059"/>
                                <a:pt x="36491" y="94354"/>
                              </a:cubicBezTo>
                              <a:cubicBezTo>
                                <a:pt x="36491" y="96001"/>
                                <a:pt x="34843" y="96001"/>
                                <a:pt x="33196" y="96001"/>
                              </a:cubicBezTo>
                              <a:cubicBezTo>
                                <a:pt x="28254" y="94354"/>
                                <a:pt x="23312" y="91059"/>
                                <a:pt x="18370" y="87764"/>
                              </a:cubicBezTo>
                              <a:cubicBezTo>
                                <a:pt x="5191" y="76233"/>
                                <a:pt x="-1399" y="63054"/>
                                <a:pt x="249" y="46580"/>
                              </a:cubicBezTo>
                              <a:cubicBezTo>
                                <a:pt x="1896" y="21870"/>
                                <a:pt x="20017" y="3749"/>
                                <a:pt x="41433" y="454"/>
                              </a:cubicBezTo>
                              <a:cubicBezTo>
                                <a:pt x="67790" y="-2840"/>
                                <a:pt x="92501" y="11986"/>
                                <a:pt x="97443" y="38344"/>
                              </a:cubicBezTo>
                              <a:cubicBezTo>
                                <a:pt x="104032" y="61407"/>
                                <a:pt x="89206" y="87764"/>
                                <a:pt x="66143" y="96001"/>
                              </a:cubicBezTo>
                              <a:cubicBezTo>
                                <a:pt x="62848" y="97648"/>
                                <a:pt x="61201" y="96001"/>
                                <a:pt x="61201" y="92706"/>
                              </a:cubicBezTo>
                              <a:cubicBezTo>
                                <a:pt x="61201" y="89412"/>
                                <a:pt x="61201" y="86117"/>
                                <a:pt x="61201" y="82822"/>
                              </a:cubicBezTo>
                              <a:cubicBezTo>
                                <a:pt x="62848" y="81175"/>
                                <a:pt x="64496" y="76233"/>
                                <a:pt x="61201" y="729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AAE2"/>
                        </a:solidFill>
                        <a:ln w="1629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34E99C" id="Group 44" o:spid="_x0000_s1026" style="position:absolute;margin-left:253.95pt;margin-top:8.85pt;width:7.75pt;height:54pt;z-index:-251629568" coordsize="984,6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">
              <v:group id="Graphic 32" o:spid="_x0000_s1027" style="position:absolute;left:122;top:1656;width:756;height:540" coordorigin="13428,243809" coordsize="75778,54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shape id="Freeform: Shape 36" o:spid="_x0000_s1028" style="position:absolute;left:13428;top:270167;width:72483;height:28005;visibility:visible;mso-wrap-style:square;v-text-anchor:middle" coordsize="72483,2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" path="m72484,26358l46126,,36242,6589,26358,,,26358v1647,1647,3295,1647,4942,1647l67542,28005v3294,,4942,-1647,4942,-1647l72484,26358xe" fillcolor="#2caae2" stroked="f" strokeweight=".45258mm">
                  <v:stroke joinstyle="miter"/>
                  <v:path arrowok="t" o:connecttype="custom" o:connectlocs="72484,26358;46126,0;36242,6589;26358,0;0,26358;4942,28005;67542,28005;72484,26358;72484,26358" o:connectangles="0,0,0,0,0,0,0,0,0"/>
                </v:shape>
                <v:shape id="Freeform: Shape 37" o:spid="_x0000_s1029" style="position:absolute;left:64496;top:247104;width:24710;height:44478;visibility:visible;mso-wrap-style:square;v-text-anchor:middle" coordsize="24710,4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" path="m24710,44479r,-42832c24710,1647,24710,1647,24710,l,19768,24710,44479xe" fillcolor="#2caae2" stroked="f" strokeweight=".45258mm">
                  <v:stroke joinstyle="miter"/>
                  <v:path arrowok="t" o:connecttype="custom" o:connectlocs="24710,44479;24710,1647;24710,0;0,19768;24710,44479" o:connectangles="0,0,0,0,0"/>
                </v:shape>
                <v:shape id="Freeform: Shape 38" o:spid="_x0000_s1030" style="position:absolute;left:16722;top:243809;width:69189;height:28005;visibility:visible;mso-wrap-style:square;v-text-anchor:middle" coordsize="69189,2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" path="m34595,28005l69189,1647c67542,1647,67542,,65894,l3295,c1647,,1647,,,1647l34595,28005xe" fillcolor="#2caae2" stroked="f" strokeweight=".45258mm">
                  <v:stroke joinstyle="miter"/>
                  <v:path arrowok="t" o:connecttype="custom" o:connectlocs="34595,28005;69189,1647;65894,0;3295,0;0,1647;34595,28005" o:connectangles="0,0,0,0,0,0"/>
                </v:shape>
                <v:shape id="Freeform: Shape 39" o:spid="_x0000_s1031" style="position:absolute;left:13428;top:248751;width:24710;height:44478;visibility:visible;mso-wrap-style:square;v-text-anchor:middle" coordsize="24710,4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" path="m24710,18121l,c,,,,,1647l,44479,24710,18121xe" fillcolor="#2caae2" stroked="f" strokeweight=".45258mm">
                  <v:stroke joinstyle="miter"/>
                  <v:path arrowok="t" o:connecttype="custom" o:connectlocs="24710,18121;0,0;0,1647;0,44479;24710,18121" o:connectangles="0,0,0,0,0"/>
                </v:shape>
              </v:group>
              <v:shape id="Freeform: Shape 41" o:spid="_x0000_s1032" style="position:absolute;left:184;width:659;height:807;visibility:visible;mso-wrap-style:square;v-text-anchor:middle" coordsize="65894,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" path="m32947,c14826,,,14826,,32947,,59305,32947,80721,32947,80721v,,32947,-21416,32947,-47774c65894,14826,51068,,32947,xm32947,44479v-8237,,-13179,-6590,-13179,-13179c19768,23063,26358,18121,32947,18121v8237,,13179,6589,13179,13179c46126,37889,41184,44479,32947,44479xe" fillcolor="#2caae2" stroked="f" strokeweight=".45258mm">
                <v:stroke joinstyle="miter"/>
                <v:path arrowok="t" o:connecttype="custom" o:connectlocs="32947,0;0,32947;32947,80721;65894,32947;32947,0;32947,44479;19768,31300;32947,18121;46126,31300;32947,44479" o:connectangles="0,0,0,0,0,0,0,0,0,0"/>
              </v:shape>
              <v:shape id="Freeform: Shape 40" o:spid="_x0000_s1033" style="position:absolute;left:122;top:4449;width:769;height:806;visibility:visible;mso-wrap-style:square;v-text-anchor:middle" coordsize="77425,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" path="m57658,21416c54363,19768,49421,18121,44479,18121v-16474,,-26358,13179,-26358,26358c18121,54363,23063,59305,31300,59305v6589,,11531,-3295,14826,-9884l46126,49421v,6589,4942,9884,9884,9884c67542,59305,77426,49421,77426,32947,77426,13179,64247,,42831,,16474,,,19768,,44479,,67542,16474,80721,34595,80721v8236,,14826,-1648,21415,-4943l54363,69189v-4942,1647,-11532,3295,-16474,3295c21416,72484,8237,60952,8237,42831,8237,19768,23063,6589,41184,6589v18121,,28005,11532,28005,28006c69189,47773,62600,54363,57658,54363v-3295,,-4943,-3295,-3295,-11532l57658,21416xm44479,37889c42831,44479,37889,51068,32947,51068v-4942,,-6589,-3295,-6589,-8237c26358,32947,32947,24710,41184,24710v1647,,3295,,4942,l44479,37889xe" fillcolor="#2caae2" stroked="f" strokeweight=".45258mm">
                <v:stroke joinstyle="miter"/>
                <v:path arrowok="t" o:connecttype="custom" o:connectlocs="57219,21396;44140,18104;17983,44438;31061,59250;45775,49375;45775,49375;55583,59250;76836,32916;42505,0;0,44438;34331,80646;55583,75708;53949,69125;37600,72417;8174,42791;40870,6583;68662,34563;57219,54312;53949,42791;57219,21396;44140,37854;32696,51021;26157,42791;40870,24687;45775,24687;44140,37854" o:connectangles="0,0,0,0,0,0,0,0,0,0,0,0,0,0,0,0,0,0,0,0,0,0,0,0,0,0"/>
              </v:shape>
              <v:shape id="Freeform: Shape 42" o:spid="_x0000_s1034" style="position:absolute;left:122;top:3037;width:775;height:769;visibility:visible;mso-wrap-style:square;v-text-anchor:middle" coordsize="77839,77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" path="m76854,68274v-1647,1647,-3294,4942,-8236,6589c65323,76511,58733,78158,52144,76511,45554,74863,32376,68274,24139,60037,15902,53448,6018,40269,2723,30385,-2219,20500,1076,15558,1076,12264,2723,8969,9313,2380,10960,732v1647,-1647,3295,,3295,c14255,732,27434,13911,29081,15558v1647,1648,1647,3295,,3295c27434,18853,22491,25443,19197,27090v-3295,3295,-1648,4942,-1648,6589c19197,35327,20844,38621,25786,43563v4942,4943,13179,11532,14826,13179c42260,58390,45554,58390,45554,56742v1648,-1647,8237,-8236,9885,-9884c57086,45211,58733,45211,60381,46858v,,11531,11532,13179,13179c78502,64979,78502,66626,76854,68274xe" fillcolor="#2caae2" stroked="f" strokeweight=".45258mm">
                <v:stroke joinstyle="miter"/>
                <v:path arrowok="t" o:connecttype="custom" o:connectlocs="76490,67958;68293,74517;51897,76157;24025,59759;2710,30244;1071,12207;10908,729;14187,729;28943,15486;28943,18766;19106,26965;17466,33523;25664,43362;40419,56480;45338,56480;55176,46641;60095,46641;73211,59759;76490,67958" o:connectangles="0,0,0,0,0,0,0,0,0,0,0,0,0,0,0,0,0,0,0"/>
              </v:shape>
              <v:shape id="Freeform: Shape 43" o:spid="_x0000_s1035" style="position:absolute;top:5891;width:984;height:965;visibility:visible;mso-wrap-style:square;v-text-anchor:middle" coordsize="99015,96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" path="m61201,72938v3295,-1647,6589,-1647,8237,-1647c77675,67996,80969,63054,82617,53170v1647,-6590,,-13179,-3295,-18121c79322,35049,79322,33402,79322,31754v,-3294,,-6589,,-9884c79322,20223,77675,20223,76027,20223v-3294,1647,-6589,3294,-9884,3294c64496,23517,64496,23517,62848,23517v-6589,-1647,-14826,-1647,-21415,c39785,23517,38138,23517,38138,23517,34843,21870,33196,20223,29901,20223v-3294,-1648,-4942,,-4942,3294c24959,26812,24959,28460,24959,31754v,1648,,1648,,3295c23312,38344,21664,41638,21664,44933v,6589,,13179,4943,19768c29901,69643,36491,71291,41433,71291v,,1647,,1647,c41433,72938,41433,74585,39785,76233v,,,1647,-1647,1647c34843,79528,29901,79528,26607,76233,24959,74585,23312,72938,21664,71291,20017,69643,18370,69643,16722,67996v-1647,,-1647,,-3294,c13428,67996,13428,67996,13428,69643v,,1647,1648,1647,1648c16722,72938,18370,76233,20017,77880v3295,4942,6590,6590,11532,6590c33196,84470,34843,84470,36491,84470v,3294,,6589,,9884c36491,96001,34843,96001,33196,96001,28254,94354,23312,91059,18370,87764,5191,76233,-1399,63054,249,46580,1896,21870,20017,3749,41433,454,67790,-2840,92501,11986,97443,38344v6589,23063,-8237,49420,-31300,57657c62848,97648,61201,96001,61201,92706v,-3294,,-6589,,-9884c62848,81175,64496,76233,61201,72938xe" fillcolor="#2caae2" stroked="f" strokeweight=".45258mm">
                <v:stroke joinstyle="miter"/>
                <v:path arrowok="t" o:connecttype="custom" o:connectlocs="60836,72842;69024,71197;82125,53100;78849,35003;78849,31712;78849,21841;75574,20196;65749,23486;62474,23486;41186,23486;37911,23486;29723,20196;24810,23486;24810,31712;24810,35003;21535,44874;26448,64616;41186,71197;42823,71197;39548,76133;37911,77778;26448,76133;21535,71197;16622,67907;13348,67907;13348,69551;14985,71197;19898,77778;31361,84359;36274,84359;36274,94230;32998,95875;18261,87649;248,46519;41186,453;96862,38294;65749,95875;60836,92584;60836,82713;60836,72842" o:connectangles="0,0,0,0,0,0,0,0,0,0,0,0,0,0,0,0,0,0,0,0,0,0,0,0,0,0,0,0,0,0,0,0,0,0,0,0,0,0,0,0"/>
              </v:shape>
            </v:group>
          </w:pict>
        </mc:Fallback>
      </mc:AlternateContent>
    </w:r>
    <w:r w:rsidRPr="00C259DE">
      <w:rPr>
        <w:noProof/>
        <w:sz w:val="20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38E622F3" wp14:editId="54A60DF1">
              <wp:simplePos x="0" y="0"/>
              <wp:positionH relativeFrom="column">
                <wp:posOffset>3385317</wp:posOffset>
              </wp:positionH>
              <wp:positionV relativeFrom="paragraph">
                <wp:posOffset>19838</wp:posOffset>
              </wp:positionV>
              <wp:extent cx="2643505" cy="86233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3505" cy="862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FCD676" w14:textId="6DF7C48E" w:rsidR="00C259DE" w:rsidRDefault="00C259DE" w:rsidP="00C259DE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C259DE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Address: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Plot 1243, </w:t>
                          </w:r>
                          <w:proofErr w:type="spellStart"/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Machailo</w:t>
                          </w:r>
                          <w:proofErr w:type="spellEnd"/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Ward, </w:t>
                          </w:r>
                          <w:proofErr w:type="spellStart"/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Bokaa</w:t>
                          </w:r>
                          <w:proofErr w:type="spellEnd"/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, Botswana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4772E51E" w14:textId="61FFABBE" w:rsidR="00C259DE" w:rsidRDefault="00C259DE" w:rsidP="00C259DE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C259DE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Postal: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P O Box 403642, Gaborone, Botswana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76CB5C1" w14:textId="39B32F45" w:rsidR="00C259DE" w:rsidRPr="00C259DE" w:rsidRDefault="00C259DE" w:rsidP="00C259DE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C259DE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Phone: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+267 74472285, 75472078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726DACC8" w14:textId="5E5E5D23" w:rsidR="00C259DE" w:rsidRPr="00C259DE" w:rsidRDefault="00C259DE" w:rsidP="00C259DE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C259DE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Email: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="006210B0"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tlamelo.diphale@gmail.com</w:t>
                          </w:r>
                        </w:p>
                        <w:p w14:paraId="1B27A3D3" w14:textId="27924656" w:rsidR="006210B0" w:rsidRPr="00C259DE" w:rsidRDefault="006210B0" w:rsidP="006210B0">
                          <w:pPr>
                            <w:spacing w:after="0"/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</w:pPr>
                          <w:r w:rsidRPr="006210B0">
                            <w:rPr>
                              <w:rFonts w:ascii="Myriad Pro" w:hAnsi="Myriad Pro"/>
                              <w:b/>
                              <w:bCs/>
                              <w:sz w:val="18"/>
                              <w:szCs w:val="18"/>
                            </w:rPr>
                            <w:t>Website:</w:t>
                          </w:r>
                          <w:r w:rsidRPr="00C259DE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github.com/</w:t>
                          </w:r>
                          <w:proofErr w:type="spellStart"/>
                          <w:r w:rsidRPr="006210B0">
                            <w:rPr>
                              <w:rFonts w:ascii="Myriad Pro Light" w:hAnsi="Myriad Pro Light"/>
                              <w:sz w:val="18"/>
                              <w:szCs w:val="18"/>
                            </w:rPr>
                            <w:t>Mmogo</w:t>
                          </w:r>
                          <w:proofErr w:type="spellEnd"/>
                        </w:p>
                        <w:p w14:paraId="0F82A523" w14:textId="77777777" w:rsidR="00C259DE" w:rsidRDefault="00C259D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622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66.55pt;margin-top:1.55pt;width:208.15pt;height:67.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" filled="f" stroked="f">
              <v:textbox>
                <w:txbxContent>
                  <w:p w14:paraId="30FCD676" w14:textId="6DF7C48E" w:rsidR="00C259DE" w:rsidRDefault="00C259DE" w:rsidP="00C259DE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C259DE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Address: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Plot 1243, </w:t>
                    </w:r>
                    <w:proofErr w:type="spellStart"/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Machailo</w:t>
                    </w:r>
                    <w:proofErr w:type="spellEnd"/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Ward, </w:t>
                    </w:r>
                    <w:proofErr w:type="spellStart"/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Bokaa</w:t>
                    </w:r>
                    <w:proofErr w:type="spellEnd"/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, Botswana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</w:p>
                  <w:p w14:paraId="4772E51E" w14:textId="61FFABBE" w:rsidR="00C259DE" w:rsidRDefault="00C259DE" w:rsidP="00C259DE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C259DE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Postal: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P O Box 403642, Gaborone, Botswana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</w:p>
                  <w:p w14:paraId="276CB5C1" w14:textId="39B32F45" w:rsidR="00C259DE" w:rsidRPr="00C259DE" w:rsidRDefault="00C259DE" w:rsidP="00C259DE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C259DE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Phone: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+267 74472285, 75472078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</w:p>
                  <w:p w14:paraId="726DACC8" w14:textId="5E5E5D23" w:rsidR="00C259DE" w:rsidRPr="00C259DE" w:rsidRDefault="00C259DE" w:rsidP="00C259DE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C259DE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Email: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="006210B0"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tlamelo.diphale@gmail.com</w:t>
                    </w:r>
                  </w:p>
                  <w:p w14:paraId="1B27A3D3" w14:textId="27924656" w:rsidR="006210B0" w:rsidRPr="00C259DE" w:rsidRDefault="006210B0" w:rsidP="006210B0">
                    <w:pPr>
                      <w:spacing w:after="0"/>
                      <w:rPr>
                        <w:rFonts w:ascii="Myriad Pro Light" w:hAnsi="Myriad Pro Light"/>
                        <w:sz w:val="18"/>
                        <w:szCs w:val="18"/>
                      </w:rPr>
                    </w:pPr>
                    <w:r w:rsidRPr="006210B0">
                      <w:rPr>
                        <w:rFonts w:ascii="Myriad Pro" w:hAnsi="Myriad Pro"/>
                        <w:b/>
                        <w:bCs/>
                        <w:sz w:val="18"/>
                        <w:szCs w:val="18"/>
                      </w:rPr>
                      <w:t>Website:</w:t>
                    </w:r>
                    <w:r w:rsidRPr="00C259DE">
                      <w:rPr>
                        <w:rFonts w:ascii="Myriad Pro Light" w:hAnsi="Myriad Pro Light"/>
                        <w:sz w:val="18"/>
                        <w:szCs w:val="18"/>
                      </w:rPr>
                      <w:t xml:space="preserve"> </w:t>
                    </w:r>
                    <w:r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github.com/</w:t>
                    </w:r>
                    <w:proofErr w:type="spellStart"/>
                    <w:r w:rsidRPr="006210B0">
                      <w:rPr>
                        <w:rFonts w:ascii="Myriad Pro Light" w:hAnsi="Myriad Pro Light"/>
                        <w:sz w:val="18"/>
                        <w:szCs w:val="18"/>
                      </w:rPr>
                      <w:t>Mmogo</w:t>
                    </w:r>
                    <w:proofErr w:type="spellEnd"/>
                  </w:p>
                  <w:p w14:paraId="0F82A523" w14:textId="77777777" w:rsidR="00C259DE" w:rsidRDefault="00C259DE"/>
                </w:txbxContent>
              </v:textbox>
              <w10:wrap type="square"/>
            </v:shape>
          </w:pict>
        </mc:Fallback>
      </mc:AlternateContent>
    </w:r>
  </w:p>
  <w:p w14:paraId="0D07EC7B" w14:textId="457DFF23" w:rsidR="00C259DE" w:rsidRDefault="00C259DE" w:rsidP="00C259DE">
    <w:pPr>
      <w:rPr>
        <w:sz w:val="20"/>
      </w:rPr>
    </w:pPr>
  </w:p>
  <w:p w14:paraId="0407DA7E" w14:textId="45343C0A" w:rsidR="00C259DE" w:rsidRDefault="00C259DE" w:rsidP="006210B0">
    <w:pPr>
      <w:jc w:val="right"/>
      <w:rPr>
        <w:sz w:val="20"/>
      </w:rPr>
    </w:pPr>
  </w:p>
  <w:p w14:paraId="3C55C2E7" w14:textId="7E7F25E9" w:rsidR="00C259DE" w:rsidRDefault="00C259DE" w:rsidP="00C259DE">
    <w:pPr>
      <w:spacing w:before="6"/>
      <w:rPr>
        <w:sz w:val="27"/>
      </w:rPr>
    </w:pPr>
  </w:p>
  <w:p w14:paraId="0797F805" w14:textId="5F2D8724" w:rsidR="001C22FE" w:rsidRPr="009838E0" w:rsidRDefault="001C22FE" w:rsidP="009838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53FEC"/>
    <w:multiLevelType w:val="hybridMultilevel"/>
    <w:tmpl w:val="EFC4E1B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C7CE9"/>
    <w:multiLevelType w:val="hybridMultilevel"/>
    <w:tmpl w:val="A60CAC7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57EDA"/>
    <w:multiLevelType w:val="hybridMultilevel"/>
    <w:tmpl w:val="7D00E6F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640F55E8"/>
    <w:multiLevelType w:val="hybridMultilevel"/>
    <w:tmpl w:val="D736CE60"/>
    <w:lvl w:ilvl="0" w:tplc="B218AEB0">
      <w:start w:val="1"/>
      <w:numFmt w:val="decimal"/>
      <w:lvlText w:val="%1."/>
      <w:lvlJc w:val="left"/>
      <w:pPr>
        <w:ind w:left="833" w:hanging="356"/>
        <w:jc w:val="left"/>
      </w:pPr>
      <w:rPr>
        <w:rFonts w:ascii="Calibri" w:eastAsia="Calibri" w:hAnsi="Calibri" w:cs="Calibri" w:hint="default"/>
        <w:color w:val="0A0A0A"/>
        <w:w w:val="78"/>
        <w:sz w:val="22"/>
        <w:szCs w:val="22"/>
      </w:rPr>
    </w:lvl>
    <w:lvl w:ilvl="1" w:tplc="225EBDE2">
      <w:numFmt w:val="bullet"/>
      <w:lvlText w:val="•"/>
      <w:lvlJc w:val="left"/>
      <w:pPr>
        <w:ind w:left="1726" w:hanging="356"/>
      </w:pPr>
      <w:rPr>
        <w:rFonts w:hint="default"/>
      </w:rPr>
    </w:lvl>
    <w:lvl w:ilvl="2" w:tplc="2376B31C">
      <w:numFmt w:val="bullet"/>
      <w:lvlText w:val="•"/>
      <w:lvlJc w:val="left"/>
      <w:pPr>
        <w:ind w:left="2612" w:hanging="356"/>
      </w:pPr>
      <w:rPr>
        <w:rFonts w:hint="default"/>
      </w:rPr>
    </w:lvl>
    <w:lvl w:ilvl="3" w:tplc="ABD8EB58">
      <w:numFmt w:val="bullet"/>
      <w:lvlText w:val="•"/>
      <w:lvlJc w:val="left"/>
      <w:pPr>
        <w:ind w:left="3499" w:hanging="356"/>
      </w:pPr>
      <w:rPr>
        <w:rFonts w:hint="default"/>
      </w:rPr>
    </w:lvl>
    <w:lvl w:ilvl="4" w:tplc="48C04228">
      <w:numFmt w:val="bullet"/>
      <w:lvlText w:val="•"/>
      <w:lvlJc w:val="left"/>
      <w:pPr>
        <w:ind w:left="4385" w:hanging="356"/>
      </w:pPr>
      <w:rPr>
        <w:rFonts w:hint="default"/>
      </w:rPr>
    </w:lvl>
    <w:lvl w:ilvl="5" w:tplc="7DACAE62">
      <w:numFmt w:val="bullet"/>
      <w:lvlText w:val="•"/>
      <w:lvlJc w:val="left"/>
      <w:pPr>
        <w:ind w:left="5272" w:hanging="356"/>
      </w:pPr>
      <w:rPr>
        <w:rFonts w:hint="default"/>
      </w:rPr>
    </w:lvl>
    <w:lvl w:ilvl="6" w:tplc="65028B3C">
      <w:numFmt w:val="bullet"/>
      <w:lvlText w:val="•"/>
      <w:lvlJc w:val="left"/>
      <w:pPr>
        <w:ind w:left="6158" w:hanging="356"/>
      </w:pPr>
      <w:rPr>
        <w:rFonts w:hint="default"/>
      </w:rPr>
    </w:lvl>
    <w:lvl w:ilvl="7" w:tplc="135E6D54">
      <w:numFmt w:val="bullet"/>
      <w:lvlText w:val="•"/>
      <w:lvlJc w:val="left"/>
      <w:pPr>
        <w:ind w:left="7044" w:hanging="356"/>
      </w:pPr>
      <w:rPr>
        <w:rFonts w:hint="default"/>
      </w:rPr>
    </w:lvl>
    <w:lvl w:ilvl="8" w:tplc="B9520F78">
      <w:numFmt w:val="bullet"/>
      <w:lvlText w:val="•"/>
      <w:lvlJc w:val="left"/>
      <w:pPr>
        <w:ind w:left="7931" w:hanging="356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AA"/>
    <w:rsid w:val="00002E12"/>
    <w:rsid w:val="000C2788"/>
    <w:rsid w:val="000E4EF0"/>
    <w:rsid w:val="000F7D39"/>
    <w:rsid w:val="00112FD9"/>
    <w:rsid w:val="00145EAA"/>
    <w:rsid w:val="00154697"/>
    <w:rsid w:val="0017241F"/>
    <w:rsid w:val="00193751"/>
    <w:rsid w:val="001C22FE"/>
    <w:rsid w:val="001C2C48"/>
    <w:rsid w:val="002033EF"/>
    <w:rsid w:val="00211A3D"/>
    <w:rsid w:val="00224903"/>
    <w:rsid w:val="00231159"/>
    <w:rsid w:val="002315ED"/>
    <w:rsid w:val="002700D4"/>
    <w:rsid w:val="0027115A"/>
    <w:rsid w:val="00302A4C"/>
    <w:rsid w:val="00371EC2"/>
    <w:rsid w:val="003D18F9"/>
    <w:rsid w:val="0040111B"/>
    <w:rsid w:val="004623A9"/>
    <w:rsid w:val="00473F44"/>
    <w:rsid w:val="00490266"/>
    <w:rsid w:val="004E0618"/>
    <w:rsid w:val="004F538A"/>
    <w:rsid w:val="00551256"/>
    <w:rsid w:val="006210B0"/>
    <w:rsid w:val="00621E4D"/>
    <w:rsid w:val="00656736"/>
    <w:rsid w:val="0068643F"/>
    <w:rsid w:val="00702C8B"/>
    <w:rsid w:val="007B0FD2"/>
    <w:rsid w:val="007B1330"/>
    <w:rsid w:val="007C2CD0"/>
    <w:rsid w:val="007D457E"/>
    <w:rsid w:val="007F3E33"/>
    <w:rsid w:val="008D1E01"/>
    <w:rsid w:val="00921B1B"/>
    <w:rsid w:val="009257C0"/>
    <w:rsid w:val="009838E0"/>
    <w:rsid w:val="00987427"/>
    <w:rsid w:val="009C69D3"/>
    <w:rsid w:val="009D08AD"/>
    <w:rsid w:val="00A10B67"/>
    <w:rsid w:val="00AF5CFD"/>
    <w:rsid w:val="00B84CA2"/>
    <w:rsid w:val="00BA7E78"/>
    <w:rsid w:val="00BE59A4"/>
    <w:rsid w:val="00C13471"/>
    <w:rsid w:val="00C259DE"/>
    <w:rsid w:val="00C75019"/>
    <w:rsid w:val="00CA219E"/>
    <w:rsid w:val="00CC3335"/>
    <w:rsid w:val="00CC4F9A"/>
    <w:rsid w:val="00CD5DD3"/>
    <w:rsid w:val="00CF54BB"/>
    <w:rsid w:val="00D06367"/>
    <w:rsid w:val="00D50AFF"/>
    <w:rsid w:val="00D7542E"/>
    <w:rsid w:val="00DE29EC"/>
    <w:rsid w:val="00DE474D"/>
    <w:rsid w:val="00E02803"/>
    <w:rsid w:val="00E53D93"/>
    <w:rsid w:val="00ED6FB6"/>
    <w:rsid w:val="00EF417F"/>
    <w:rsid w:val="00F535CE"/>
    <w:rsid w:val="00F6650B"/>
    <w:rsid w:val="00F74BEF"/>
    <w:rsid w:val="00FE30AA"/>
    <w:rsid w:val="00FE4752"/>
    <w:rsid w:val="00FF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640B47"/>
  <w15:docId w15:val="{F41802F1-C0AE-4D8C-BBA5-C50A5126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C4F9A"/>
    <w:pPr>
      <w:widowControl w:val="0"/>
      <w:autoSpaceDE w:val="0"/>
      <w:autoSpaceDN w:val="0"/>
      <w:spacing w:after="0" w:line="240" w:lineRule="auto"/>
      <w:ind w:left="106"/>
      <w:outlineLvl w:val="0"/>
    </w:pPr>
    <w:rPr>
      <w:rFonts w:cs="Calibri"/>
      <w:b/>
      <w:bCs/>
      <w:sz w:val="24"/>
      <w:szCs w:val="24"/>
      <w:u w:val="single"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2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2FE"/>
  </w:style>
  <w:style w:type="paragraph" w:styleId="Footer">
    <w:name w:val="footer"/>
    <w:basedOn w:val="Normal"/>
    <w:link w:val="FooterChar"/>
    <w:uiPriority w:val="99"/>
    <w:unhideWhenUsed/>
    <w:rsid w:val="001C2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2FE"/>
  </w:style>
  <w:style w:type="table" w:styleId="TableGrid">
    <w:name w:val="Table Grid"/>
    <w:basedOn w:val="TableNormal"/>
    <w:uiPriority w:val="59"/>
    <w:rsid w:val="0068643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4F9A"/>
    <w:rPr>
      <w:rFonts w:cs="Calibri"/>
      <w:b/>
      <w:bCs/>
      <w:sz w:val="24"/>
      <w:szCs w:val="24"/>
      <w:u w:val="single" w:color="000000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C4F9A"/>
    <w:pPr>
      <w:widowControl w:val="0"/>
      <w:autoSpaceDE w:val="0"/>
      <w:autoSpaceDN w:val="0"/>
      <w:spacing w:after="0" w:line="240" w:lineRule="auto"/>
    </w:pPr>
    <w:rPr>
      <w:rFonts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C4F9A"/>
    <w:rPr>
      <w:rFonts w:cs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CC4F9A"/>
    <w:pPr>
      <w:widowControl w:val="0"/>
      <w:autoSpaceDE w:val="0"/>
      <w:autoSpaceDN w:val="0"/>
      <w:spacing w:after="0" w:line="240" w:lineRule="auto"/>
      <w:ind w:left="833" w:hanging="371"/>
    </w:pPr>
    <w:rPr>
      <w:rFonts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DrTshukudu_Letterhead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DrTshukudu_Letterhead (1)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Ntandoyenkosi Dlodlo</cp:lastModifiedBy>
  <cp:revision>2</cp:revision>
  <cp:lastPrinted>2023-10-04T08:34:00Z</cp:lastPrinted>
  <dcterms:created xsi:type="dcterms:W3CDTF">2024-07-02T09:32:00Z</dcterms:created>
  <dcterms:modified xsi:type="dcterms:W3CDTF">2024-07-02T09:32:00Z</dcterms:modified>
</cp:coreProperties>
</file>